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C1A074" w14:textId="3BE4CE92" w:rsidR="00430F65" w:rsidRDefault="00860098" w:rsidP="00CC3657">
      <w:pPr>
        <w:pStyle w:val="Profil-Titel"/>
      </w:pPr>
      <w:r w:rsidRPr="00860098">
        <w:t>Profil Michael Biermann</w:t>
      </w:r>
    </w:p>
    <w:p w14:paraId="72356D83" w14:textId="37A643AD" w:rsidR="00430F65" w:rsidRDefault="000733D7" w:rsidP="00CC3657">
      <w:pPr>
        <w:pStyle w:val="Profil-leer"/>
      </w:pPr>
      <w:r>
        <w:drawing>
          <wp:inline distT="0" distB="0" distL="0" distR="0" wp14:anchorId="6FC1CF9F" wp14:editId="7946F1AE">
            <wp:extent cx="1426845" cy="2158365"/>
            <wp:effectExtent l="0" t="0" r="190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F1885" w14:textId="77777777" w:rsidR="000733D7" w:rsidRPr="000733D7" w:rsidRDefault="000733D7" w:rsidP="00CC3657">
      <w:pPr>
        <w:pStyle w:val="Profil-leer"/>
      </w:pPr>
    </w:p>
    <w:tbl>
      <w:tblPr>
        <w:tblW w:w="9214" w:type="dxa"/>
        <w:tblInd w:w="21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2"/>
        <w:gridCol w:w="1631"/>
        <w:gridCol w:w="5031"/>
      </w:tblGrid>
      <w:tr w:rsidR="009E59D3" w:rsidRPr="00E529BA" w14:paraId="46FFB8B6" w14:textId="77777777" w:rsidTr="006D6694">
        <w:trPr>
          <w:trHeight w:val="516"/>
        </w:trPr>
        <w:tc>
          <w:tcPr>
            <w:tcW w:w="2552" w:type="dxa"/>
            <w:shd w:val="clear" w:color="auto" w:fill="CAD2E4"/>
          </w:tcPr>
          <w:p w14:paraId="06B71FAC" w14:textId="77777777" w:rsidR="009E59D3" w:rsidRPr="0088021C" w:rsidRDefault="009E59D3" w:rsidP="00CC3657">
            <w:pPr>
              <w:pStyle w:val="Profil-Level1"/>
              <w:rPr>
                <w:szCs w:val="24"/>
              </w:rPr>
            </w:pPr>
            <w:r w:rsidRPr="0088021C">
              <w:rPr>
                <w:szCs w:val="24"/>
              </w:rPr>
              <w:t>Geburtsjahr</w:t>
            </w:r>
          </w:p>
        </w:tc>
        <w:tc>
          <w:tcPr>
            <w:tcW w:w="6662" w:type="dxa"/>
            <w:gridSpan w:val="2"/>
          </w:tcPr>
          <w:p w14:paraId="3A46BE4F" w14:textId="77777777" w:rsidR="009E59D3" w:rsidRPr="00E529BA" w:rsidRDefault="00CB674C" w:rsidP="00CC3657">
            <w:pPr>
              <w:pStyle w:val="Profil-Leaf"/>
              <w:rPr>
                <w:noProof w:val="0"/>
              </w:rPr>
            </w:pPr>
            <w:r>
              <w:t>1972</w:t>
            </w:r>
          </w:p>
        </w:tc>
      </w:tr>
      <w:tr w:rsidR="009E59D3" w:rsidRPr="00E529BA" w14:paraId="4B2AB22D" w14:textId="77777777" w:rsidTr="006D6694">
        <w:trPr>
          <w:trHeight w:val="516"/>
        </w:trPr>
        <w:tc>
          <w:tcPr>
            <w:tcW w:w="2552" w:type="dxa"/>
            <w:shd w:val="clear" w:color="auto" w:fill="CAD2E4"/>
          </w:tcPr>
          <w:p w14:paraId="5B5DFA0E" w14:textId="77777777" w:rsidR="009E59D3" w:rsidRPr="0088021C" w:rsidRDefault="009E59D3" w:rsidP="00CC3657">
            <w:pPr>
              <w:pStyle w:val="Profil-Level1"/>
              <w:rPr>
                <w:szCs w:val="24"/>
              </w:rPr>
            </w:pPr>
            <w:r w:rsidRPr="0088021C">
              <w:rPr>
                <w:szCs w:val="24"/>
              </w:rPr>
              <w:t>Unternehmen</w:t>
            </w:r>
          </w:p>
        </w:tc>
        <w:tc>
          <w:tcPr>
            <w:tcW w:w="6662" w:type="dxa"/>
            <w:gridSpan w:val="2"/>
          </w:tcPr>
          <w:p w14:paraId="3F4EC00E" w14:textId="77777777" w:rsidR="009E59D3" w:rsidRPr="00E529BA" w:rsidRDefault="009E59D3" w:rsidP="00CC3657">
            <w:pPr>
              <w:pStyle w:val="Profil-Leaf"/>
            </w:pPr>
            <w:r w:rsidRPr="00E529BA">
              <w:t>msg systems ag</w:t>
            </w:r>
          </w:p>
        </w:tc>
      </w:tr>
      <w:tr w:rsidR="009E59D3" w:rsidRPr="00E529BA" w14:paraId="1E27C034" w14:textId="77777777" w:rsidTr="006D6694">
        <w:trPr>
          <w:trHeight w:val="516"/>
        </w:trPr>
        <w:tc>
          <w:tcPr>
            <w:tcW w:w="2552" w:type="dxa"/>
            <w:shd w:val="clear" w:color="auto" w:fill="CAD2E4"/>
          </w:tcPr>
          <w:p w14:paraId="40024110" w14:textId="77777777" w:rsidR="009E59D3" w:rsidRPr="0088021C" w:rsidRDefault="009E59D3" w:rsidP="00CC3657">
            <w:pPr>
              <w:pStyle w:val="Profil-Level1"/>
              <w:rPr>
                <w:szCs w:val="24"/>
              </w:rPr>
            </w:pPr>
            <w:r w:rsidRPr="0088021C">
              <w:rPr>
                <w:szCs w:val="24"/>
              </w:rPr>
              <w:t>Standort</w:t>
            </w:r>
          </w:p>
        </w:tc>
        <w:tc>
          <w:tcPr>
            <w:tcW w:w="6662" w:type="dxa"/>
            <w:gridSpan w:val="2"/>
          </w:tcPr>
          <w:p w14:paraId="3186DF0D" w14:textId="77777777" w:rsidR="009E59D3" w:rsidRPr="00E529BA" w:rsidRDefault="00CB674C" w:rsidP="00CC3657">
            <w:pPr>
              <w:pStyle w:val="Profil-Leaf"/>
            </w:pPr>
            <w:r>
              <w:t>Hamburg</w:t>
            </w:r>
          </w:p>
        </w:tc>
      </w:tr>
      <w:tr w:rsidR="009E59D3" w:rsidRPr="00E529BA" w14:paraId="36B08FD9" w14:textId="77777777" w:rsidTr="006D6694">
        <w:trPr>
          <w:trHeight w:val="516"/>
        </w:trPr>
        <w:tc>
          <w:tcPr>
            <w:tcW w:w="2552" w:type="dxa"/>
            <w:shd w:val="clear" w:color="auto" w:fill="CAD2E4"/>
          </w:tcPr>
          <w:p w14:paraId="7605537E" w14:textId="77777777" w:rsidR="009E59D3" w:rsidRPr="0088021C" w:rsidRDefault="009E59D3" w:rsidP="00CC3657">
            <w:pPr>
              <w:pStyle w:val="Profil-Level1"/>
              <w:rPr>
                <w:szCs w:val="24"/>
              </w:rPr>
            </w:pPr>
            <w:r w:rsidRPr="0088021C">
              <w:rPr>
                <w:szCs w:val="24"/>
              </w:rPr>
              <w:t>Position</w:t>
            </w:r>
          </w:p>
        </w:tc>
        <w:tc>
          <w:tcPr>
            <w:tcW w:w="6662" w:type="dxa"/>
            <w:gridSpan w:val="2"/>
          </w:tcPr>
          <w:p w14:paraId="4561095A" w14:textId="77777777" w:rsidR="009E59D3" w:rsidRPr="00E529BA" w:rsidRDefault="00CB674C" w:rsidP="00CC3657">
            <w:pPr>
              <w:pStyle w:val="Profil-Leaf"/>
              <w:rPr>
                <w:noProof w:val="0"/>
              </w:rPr>
            </w:pPr>
            <w:r>
              <w:rPr>
                <w:lang w:val="en-US"/>
              </w:rPr>
              <w:t>Senior IT Consultant</w:t>
            </w:r>
          </w:p>
        </w:tc>
      </w:tr>
      <w:tr w:rsidR="006D6694" w:rsidRPr="00E529BA" w14:paraId="0AB56ECC" w14:textId="77777777" w:rsidTr="006D6694">
        <w:trPr>
          <w:trHeight w:val="516"/>
        </w:trPr>
        <w:tc>
          <w:tcPr>
            <w:tcW w:w="2552" w:type="dxa"/>
            <w:shd w:val="clear" w:color="auto" w:fill="auto"/>
          </w:tcPr>
          <w:p w14:paraId="254263E2" w14:textId="77777777" w:rsidR="006D6694" w:rsidRPr="0088021C" w:rsidRDefault="006D6694" w:rsidP="00CC3657">
            <w:pPr>
              <w:pStyle w:val="Profil-Level1"/>
              <w:rPr>
                <w:szCs w:val="24"/>
              </w:rPr>
            </w:pPr>
          </w:p>
        </w:tc>
        <w:tc>
          <w:tcPr>
            <w:tcW w:w="6662" w:type="dxa"/>
            <w:gridSpan w:val="2"/>
            <w:shd w:val="clear" w:color="auto" w:fill="auto"/>
          </w:tcPr>
          <w:p w14:paraId="7EFEA964" w14:textId="77777777" w:rsidR="006D6694" w:rsidRDefault="006D6694" w:rsidP="00CC3657">
            <w:pPr>
              <w:pStyle w:val="Profil-Leaf"/>
              <w:rPr>
                <w:lang w:val="en-US"/>
              </w:rPr>
            </w:pPr>
          </w:p>
        </w:tc>
      </w:tr>
      <w:tr w:rsidR="00CC3657" w:rsidRPr="006D6694" w14:paraId="58AEC084" w14:textId="77777777" w:rsidTr="00CC3657">
        <w:trPr>
          <w:trHeight w:val="732"/>
        </w:trPr>
        <w:tc>
          <w:tcPr>
            <w:tcW w:w="2552" w:type="dxa"/>
            <w:shd w:val="clear" w:color="auto" w:fill="CAD2E4"/>
            <w:vAlign w:val="center"/>
          </w:tcPr>
          <w:p w14:paraId="02910084" w14:textId="5F12A70A" w:rsidR="00CC3657" w:rsidRPr="0088021C" w:rsidRDefault="00CC3657" w:rsidP="00CC3657">
            <w:pPr>
              <w:rPr>
                <w:b/>
                <w:sz w:val="24"/>
                <w:szCs w:val="24"/>
              </w:rPr>
            </w:pPr>
            <w:r w:rsidRPr="0088021C">
              <w:rPr>
                <w:b/>
                <w:sz w:val="24"/>
                <w:szCs w:val="24"/>
              </w:rPr>
              <w:t>Studium</w:t>
            </w:r>
          </w:p>
        </w:tc>
        <w:tc>
          <w:tcPr>
            <w:tcW w:w="1631" w:type="dxa"/>
            <w:vAlign w:val="center"/>
          </w:tcPr>
          <w:p w14:paraId="5E3D5F47" w14:textId="162EA85D" w:rsidR="00CC3657" w:rsidRPr="006D6694" w:rsidRDefault="00CC3657" w:rsidP="00CC3657">
            <w:pPr>
              <w:rPr>
                <w:noProof w:val="0"/>
                <w:sz w:val="24"/>
                <w:szCs w:val="24"/>
              </w:rPr>
            </w:pPr>
            <w:r w:rsidRPr="000733D7">
              <w:t>01/1994 - 09/1997</w:t>
            </w:r>
          </w:p>
        </w:tc>
        <w:tc>
          <w:tcPr>
            <w:tcW w:w="5031" w:type="dxa"/>
            <w:vAlign w:val="center"/>
          </w:tcPr>
          <w:p w14:paraId="0FCD792F" w14:textId="73B9F066" w:rsidR="00CC3657" w:rsidRPr="006D6694" w:rsidRDefault="00CC3657" w:rsidP="00CC3657">
            <w:pPr>
              <w:rPr>
                <w:noProof w:val="0"/>
                <w:sz w:val="24"/>
                <w:szCs w:val="24"/>
              </w:rPr>
            </w:pPr>
            <w:r w:rsidRPr="000733D7">
              <w:t>Duales Studium der Wirtschaftsinformatik, Wirtschaftsakademie Kiel in Zusammenarbeit mit der Provinzial Versicherungen Kiel</w:t>
            </w:r>
          </w:p>
        </w:tc>
      </w:tr>
      <w:tr w:rsidR="006D6694" w:rsidRPr="00B61391" w14:paraId="5D0DE498" w14:textId="77777777" w:rsidTr="006D6694">
        <w:tc>
          <w:tcPr>
            <w:tcW w:w="2552" w:type="dxa"/>
            <w:shd w:val="clear" w:color="auto" w:fill="CAD2E4"/>
          </w:tcPr>
          <w:p w14:paraId="431C5A86" w14:textId="77777777" w:rsidR="006D6694" w:rsidRPr="0088021C" w:rsidRDefault="006D6694" w:rsidP="00CC3657">
            <w:pPr>
              <w:rPr>
                <w:b/>
                <w:sz w:val="24"/>
                <w:szCs w:val="24"/>
              </w:rPr>
            </w:pPr>
            <w:r w:rsidRPr="0088021C">
              <w:rPr>
                <w:b/>
                <w:sz w:val="24"/>
                <w:szCs w:val="24"/>
              </w:rPr>
              <w:t>Weiterbildung</w:t>
            </w:r>
          </w:p>
        </w:tc>
        <w:tc>
          <w:tcPr>
            <w:tcW w:w="6662" w:type="dxa"/>
            <w:gridSpan w:val="2"/>
          </w:tcPr>
          <w:p w14:paraId="31C9A6F7" w14:textId="77777777" w:rsidR="006D6694" w:rsidRPr="006D6694" w:rsidRDefault="006D6694" w:rsidP="00CC3657">
            <w:pPr>
              <w:rPr>
                <w:lang w:val="en-US"/>
              </w:rPr>
            </w:pPr>
            <w:r w:rsidRPr="00CC3657">
              <w:rPr>
                <w:b/>
                <w:lang w:val="en-US"/>
              </w:rPr>
              <w:t>Zertifikate</w:t>
            </w:r>
          </w:p>
          <w:p w14:paraId="7F6E4247" w14:textId="77777777" w:rsidR="006D6694" w:rsidRPr="000733D7" w:rsidRDefault="006D6694" w:rsidP="00183622">
            <w:pPr>
              <w:ind w:left="708"/>
              <w:rPr>
                <w:lang w:val="en-US"/>
              </w:rPr>
            </w:pPr>
            <w:r w:rsidRPr="000733D7">
              <w:rPr>
                <w:lang w:val="en-US"/>
              </w:rPr>
              <w:t xml:space="preserve">ISTQB </w:t>
            </w:r>
            <w:r w:rsidRPr="00CC3657">
              <w:rPr>
                <w:lang w:val="en-US"/>
              </w:rPr>
              <w:t>Certified</w:t>
            </w:r>
            <w:r w:rsidRPr="000733D7">
              <w:rPr>
                <w:lang w:val="en-US"/>
              </w:rPr>
              <w:t xml:space="preserve"> Tester Advanced Level - Testmanager</w:t>
            </w:r>
          </w:p>
          <w:p w14:paraId="15043264" w14:textId="0AB9C015" w:rsidR="006D6694" w:rsidRPr="006D6694" w:rsidRDefault="006D6694" w:rsidP="00183622">
            <w:pPr>
              <w:ind w:left="708"/>
              <w:rPr>
                <w:noProof w:val="0"/>
                <w:sz w:val="24"/>
                <w:szCs w:val="24"/>
                <w:lang w:val="en-US"/>
              </w:rPr>
            </w:pPr>
            <w:r w:rsidRPr="006D6694">
              <w:rPr>
                <w:lang w:val="en-US"/>
              </w:rPr>
              <w:t>ISTQB Certified Tester Foundation Level</w:t>
            </w:r>
          </w:p>
        </w:tc>
      </w:tr>
      <w:tr w:rsidR="00183622" w:rsidRPr="006D6694" w14:paraId="7ADCA2F1" w14:textId="77777777" w:rsidTr="006D6694">
        <w:trPr>
          <w:trHeight w:val="516"/>
        </w:trPr>
        <w:tc>
          <w:tcPr>
            <w:tcW w:w="2552" w:type="dxa"/>
            <w:shd w:val="clear" w:color="auto" w:fill="CAD2E4"/>
          </w:tcPr>
          <w:p w14:paraId="2CC56F82" w14:textId="77777777" w:rsidR="00183622" w:rsidRPr="0088021C" w:rsidRDefault="00183622" w:rsidP="00CC3657">
            <w:pPr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662" w:type="dxa"/>
            <w:gridSpan w:val="2"/>
          </w:tcPr>
          <w:p w14:paraId="2D539735" w14:textId="1490AAD4" w:rsidR="00183622" w:rsidRPr="0088021C" w:rsidRDefault="00183622" w:rsidP="00183622">
            <w:pPr>
              <w:rPr>
                <w:sz w:val="24"/>
                <w:szCs w:val="24"/>
              </w:rPr>
            </w:pPr>
            <w:r w:rsidRPr="0088021C">
              <w:rPr>
                <w:sz w:val="24"/>
                <w:szCs w:val="24"/>
              </w:rPr>
              <w:t>Langjährige Erfahrung in verschiedenen Projekten und in unterschiedlichen Rollen im Bereich Test und Softwareentwicklung</w:t>
            </w:r>
          </w:p>
        </w:tc>
      </w:tr>
      <w:tr w:rsidR="006D6694" w:rsidRPr="006D6694" w14:paraId="2D2D3ED2" w14:textId="77777777" w:rsidTr="006D6694">
        <w:trPr>
          <w:trHeight w:val="516"/>
        </w:trPr>
        <w:tc>
          <w:tcPr>
            <w:tcW w:w="2552" w:type="dxa"/>
            <w:vMerge w:val="restart"/>
            <w:shd w:val="clear" w:color="auto" w:fill="CAD2E4"/>
          </w:tcPr>
          <w:p w14:paraId="790772E2" w14:textId="77777777" w:rsidR="006D6694" w:rsidRPr="0088021C" w:rsidRDefault="006D6694" w:rsidP="00CC3657">
            <w:pPr>
              <w:rPr>
                <w:b/>
                <w:sz w:val="24"/>
                <w:szCs w:val="24"/>
              </w:rPr>
            </w:pPr>
            <w:r w:rsidRPr="0088021C">
              <w:rPr>
                <w:b/>
                <w:sz w:val="24"/>
                <w:szCs w:val="24"/>
              </w:rPr>
              <w:t>Schwerpunkte</w:t>
            </w:r>
          </w:p>
        </w:tc>
        <w:tc>
          <w:tcPr>
            <w:tcW w:w="6662" w:type="dxa"/>
            <w:gridSpan w:val="2"/>
          </w:tcPr>
          <w:p w14:paraId="2DCF35DF" w14:textId="77777777" w:rsidR="006D6694" w:rsidRPr="006D6694" w:rsidRDefault="006D6694" w:rsidP="00CC3657">
            <w:r w:rsidRPr="00CC3657">
              <w:rPr>
                <w:b/>
              </w:rPr>
              <w:t>Qualitätsmanagement</w:t>
            </w:r>
          </w:p>
          <w:p w14:paraId="6BCB3C23" w14:textId="77777777" w:rsidR="00CC3657" w:rsidRDefault="00CC3657" w:rsidP="00CC3657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CC3657">
              <w:rPr>
                <w:b w:val="0"/>
              </w:rPr>
              <w:t xml:space="preserve">Einführung von Quality Gates, </w:t>
            </w:r>
          </w:p>
          <w:p w14:paraId="554D54CB" w14:textId="77777777" w:rsidR="00CC3657" w:rsidRDefault="00CC3657" w:rsidP="00CC3657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CC3657">
              <w:rPr>
                <w:b w:val="0"/>
              </w:rPr>
              <w:t xml:space="preserve">Entwicklung von Qualitätsmodellen zur Steuerung von Qualitätssicherungsmaßnahmen, </w:t>
            </w:r>
          </w:p>
          <w:p w14:paraId="2085196D" w14:textId="36361EEE" w:rsidR="006D6694" w:rsidRPr="00CC3657" w:rsidRDefault="00CC3657" w:rsidP="00CC3657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CC3657">
              <w:rPr>
                <w:b w:val="0"/>
              </w:rPr>
              <w:t>Durchführung von Review-Sessions und Audits</w:t>
            </w:r>
          </w:p>
        </w:tc>
      </w:tr>
      <w:tr w:rsidR="006D6694" w:rsidRPr="006D6694" w14:paraId="129F9951" w14:textId="77777777" w:rsidTr="006D6694">
        <w:trPr>
          <w:trHeight w:val="516"/>
        </w:trPr>
        <w:tc>
          <w:tcPr>
            <w:tcW w:w="2552" w:type="dxa"/>
            <w:vMerge/>
            <w:shd w:val="clear" w:color="auto" w:fill="CAD2E4"/>
          </w:tcPr>
          <w:p w14:paraId="3BCFB80F" w14:textId="77777777" w:rsidR="006D6694" w:rsidRPr="0088021C" w:rsidRDefault="006D6694" w:rsidP="00CC3657">
            <w:pPr>
              <w:rPr>
                <w:sz w:val="24"/>
                <w:szCs w:val="24"/>
              </w:rPr>
            </w:pPr>
          </w:p>
        </w:tc>
        <w:tc>
          <w:tcPr>
            <w:tcW w:w="6662" w:type="dxa"/>
            <w:gridSpan w:val="2"/>
          </w:tcPr>
          <w:p w14:paraId="2AD4F303" w14:textId="77777777" w:rsidR="006D6694" w:rsidRPr="006D6694" w:rsidRDefault="006D6694" w:rsidP="00CC3657">
            <w:r w:rsidRPr="00CC3657">
              <w:rPr>
                <w:b/>
              </w:rPr>
              <w:t>Projektmanagement</w:t>
            </w:r>
          </w:p>
          <w:p w14:paraId="67D2A9B5" w14:textId="77777777" w:rsidR="003A7901" w:rsidRPr="003A7901" w:rsidRDefault="003A7901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3A7901">
              <w:rPr>
                <w:b w:val="0"/>
              </w:rPr>
              <w:t xml:space="preserve">Projektplanung/-steuerung, </w:t>
            </w:r>
            <w:proofErr w:type="spellStart"/>
            <w:r w:rsidRPr="003A7901">
              <w:rPr>
                <w:b w:val="0"/>
              </w:rPr>
              <w:t>Earned</w:t>
            </w:r>
            <w:proofErr w:type="spellEnd"/>
            <w:r w:rsidRPr="003A7901">
              <w:rPr>
                <w:b w:val="0"/>
              </w:rPr>
              <w:t>-Value Techniken, Changemanagement</w:t>
            </w:r>
          </w:p>
          <w:p w14:paraId="17C568DC" w14:textId="77777777" w:rsidR="003A7901" w:rsidRPr="003A7901" w:rsidRDefault="003A7901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3A7901">
              <w:rPr>
                <w:b w:val="0"/>
              </w:rPr>
              <w:t>Geschäftsprozessmodellierung</w:t>
            </w:r>
          </w:p>
          <w:p w14:paraId="37540211" w14:textId="77777777" w:rsidR="003A7901" w:rsidRDefault="003A7901" w:rsidP="003A7901">
            <w:pPr>
              <w:pStyle w:val="Listenabsatz"/>
              <w:numPr>
                <w:ilvl w:val="0"/>
                <w:numId w:val="25"/>
              </w:numPr>
            </w:pPr>
            <w:r w:rsidRPr="003A7901">
              <w:rPr>
                <w:b w:val="0"/>
              </w:rPr>
              <w:t>Einführung von Geschäftsprozessmodellierung</w:t>
            </w:r>
            <w:r>
              <w:rPr>
                <w:b w:val="0"/>
              </w:rPr>
              <w:t>en</w:t>
            </w:r>
            <w:r>
              <w:t xml:space="preserve">, </w:t>
            </w:r>
          </w:p>
          <w:p w14:paraId="138FF407" w14:textId="77777777" w:rsidR="003A7901" w:rsidRPr="003A7901" w:rsidRDefault="003A7901" w:rsidP="003A7901">
            <w:pPr>
              <w:pStyle w:val="Listenabsatz"/>
              <w:numPr>
                <w:ilvl w:val="0"/>
                <w:numId w:val="25"/>
              </w:numPr>
            </w:pPr>
            <w:r w:rsidRPr="003A7901">
              <w:rPr>
                <w:b w:val="0"/>
              </w:rPr>
              <w:t xml:space="preserve">Geschäftsprozessanalyse, </w:t>
            </w:r>
          </w:p>
          <w:p w14:paraId="566ED9CC" w14:textId="77777777" w:rsidR="003A7901" w:rsidRPr="003A7901" w:rsidRDefault="003A7901" w:rsidP="003A7901">
            <w:pPr>
              <w:pStyle w:val="Listenabsatz"/>
              <w:numPr>
                <w:ilvl w:val="0"/>
                <w:numId w:val="25"/>
              </w:numPr>
            </w:pPr>
            <w:r w:rsidRPr="003A7901">
              <w:rPr>
                <w:b w:val="0"/>
              </w:rPr>
              <w:t xml:space="preserve">Verbesserung von Geschäftsprozessen, </w:t>
            </w:r>
          </w:p>
          <w:p w14:paraId="514657B5" w14:textId="2D54A28F" w:rsidR="006D6694" w:rsidRPr="00CC3657" w:rsidRDefault="003A7901" w:rsidP="003A7901">
            <w:pPr>
              <w:pStyle w:val="Listenabsatz"/>
              <w:numPr>
                <w:ilvl w:val="0"/>
                <w:numId w:val="25"/>
              </w:numPr>
            </w:pPr>
            <w:r w:rsidRPr="003A7901">
              <w:rPr>
                <w:b w:val="0"/>
              </w:rPr>
              <w:t>Dokument</w:t>
            </w:r>
            <w:r>
              <w:rPr>
                <w:b w:val="0"/>
              </w:rPr>
              <w:t>ation der Prozesse in EPK, UML und OOA</w:t>
            </w:r>
          </w:p>
        </w:tc>
      </w:tr>
      <w:tr w:rsidR="006D6694" w:rsidRPr="006D6694" w14:paraId="02066C92" w14:textId="77777777" w:rsidTr="006D6694">
        <w:trPr>
          <w:trHeight w:val="516"/>
        </w:trPr>
        <w:tc>
          <w:tcPr>
            <w:tcW w:w="2552" w:type="dxa"/>
            <w:vMerge/>
            <w:shd w:val="clear" w:color="auto" w:fill="CAD2E4"/>
          </w:tcPr>
          <w:p w14:paraId="0FC974BF" w14:textId="77777777" w:rsidR="006D6694" w:rsidRPr="0088021C" w:rsidRDefault="006D6694" w:rsidP="00CC3657">
            <w:pPr>
              <w:rPr>
                <w:sz w:val="24"/>
                <w:szCs w:val="24"/>
              </w:rPr>
            </w:pPr>
          </w:p>
        </w:tc>
        <w:tc>
          <w:tcPr>
            <w:tcW w:w="6662" w:type="dxa"/>
            <w:gridSpan w:val="2"/>
          </w:tcPr>
          <w:p w14:paraId="3E907F54" w14:textId="77777777" w:rsidR="006D6694" w:rsidRPr="006D6694" w:rsidRDefault="006D6694" w:rsidP="00CC3657">
            <w:r w:rsidRPr="00CC3657">
              <w:rPr>
                <w:b/>
              </w:rPr>
              <w:t>Testmanagement</w:t>
            </w:r>
          </w:p>
          <w:p w14:paraId="41497F72" w14:textId="7F317FB9" w:rsidR="003A7901" w:rsidRDefault="003A7901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3A7901">
              <w:rPr>
                <w:b w:val="0"/>
              </w:rPr>
              <w:t>Testmethodik und Testvorgehen</w:t>
            </w:r>
          </w:p>
          <w:p w14:paraId="6B8E16C4" w14:textId="557EEBD2" w:rsidR="00EB377A" w:rsidRPr="003A7901" w:rsidRDefault="00EB377A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>
              <w:rPr>
                <w:b w:val="0"/>
              </w:rPr>
              <w:t>Testprozessentwicklung von der Planung über</w:t>
            </w:r>
            <w:r w:rsidR="003A7901">
              <w:rPr>
                <w:b w:val="0"/>
              </w:rPr>
              <w:t xml:space="preserve"> die</w:t>
            </w:r>
            <w:r>
              <w:rPr>
                <w:b w:val="0"/>
              </w:rPr>
              <w:t xml:space="preserve"> </w:t>
            </w:r>
            <w:r w:rsidR="003A7901">
              <w:rPr>
                <w:b w:val="0"/>
              </w:rPr>
              <w:t>Test</w:t>
            </w:r>
            <w:r w:rsidRPr="00CC3657">
              <w:rPr>
                <w:b w:val="0"/>
              </w:rPr>
              <w:t>teuerung</w:t>
            </w:r>
            <w:r w:rsidR="003A7901">
              <w:rPr>
                <w:b w:val="0"/>
              </w:rPr>
              <w:t>,</w:t>
            </w:r>
            <w:r w:rsidR="003A7901">
              <w:rPr>
                <w:b w:val="0"/>
              </w:rPr>
              <w:br/>
            </w:r>
            <w:r w:rsidR="003A7901">
              <w:rPr>
                <w:b w:val="0"/>
              </w:rPr>
              <w:lastRenderedPageBreak/>
              <w:t xml:space="preserve"> -</w:t>
            </w:r>
            <w:r>
              <w:rPr>
                <w:b w:val="0"/>
              </w:rPr>
              <w:t>koordination, A</w:t>
            </w:r>
            <w:r w:rsidRPr="00CC3657">
              <w:rPr>
                <w:b w:val="0"/>
              </w:rPr>
              <w:t>ufwandsschätzung</w:t>
            </w:r>
            <w:r>
              <w:rPr>
                <w:b w:val="0"/>
              </w:rPr>
              <w:t>, A</w:t>
            </w:r>
            <w:r w:rsidRPr="00CC3657">
              <w:rPr>
                <w:b w:val="0"/>
              </w:rPr>
              <w:t>ufwandskontrolle</w:t>
            </w:r>
            <w:r>
              <w:rPr>
                <w:b w:val="0"/>
              </w:rPr>
              <w:t xml:space="preserve"> bis zur endgültigen Testprozessdokumentation</w:t>
            </w:r>
          </w:p>
          <w:p w14:paraId="22085D03" w14:textId="77777777" w:rsidR="003A7901" w:rsidRDefault="003A7901" w:rsidP="00EB377A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CC3657">
              <w:rPr>
                <w:b w:val="0"/>
              </w:rPr>
              <w:t>Fehlermanagement</w:t>
            </w:r>
          </w:p>
          <w:p w14:paraId="3C92BBD8" w14:textId="77777777" w:rsidR="003A7901" w:rsidRDefault="003A7901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>
              <w:rPr>
                <w:b w:val="0"/>
              </w:rPr>
              <w:t xml:space="preserve">Ständige Prozessoptimierung </w:t>
            </w:r>
          </w:p>
          <w:p w14:paraId="7BBC1F7C" w14:textId="77777777" w:rsidR="003A7901" w:rsidRPr="003A7901" w:rsidRDefault="003A7901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3A7901">
              <w:rPr>
                <w:b w:val="0"/>
              </w:rPr>
              <w:t>Testautomation</w:t>
            </w:r>
          </w:p>
          <w:p w14:paraId="0D1FEE15" w14:textId="10CF3C43" w:rsidR="003A7901" w:rsidRDefault="003A7901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3A7901">
              <w:rPr>
                <w:b w:val="0"/>
              </w:rPr>
              <w:t xml:space="preserve">Testdatenanalyse und </w:t>
            </w:r>
            <w:r>
              <w:rPr>
                <w:b w:val="0"/>
              </w:rPr>
              <w:t>–</w:t>
            </w:r>
            <w:proofErr w:type="spellStart"/>
            <w:r w:rsidRPr="003A7901">
              <w:rPr>
                <w:b w:val="0"/>
              </w:rPr>
              <w:t>verwaltung</w:t>
            </w:r>
            <w:proofErr w:type="spellEnd"/>
          </w:p>
          <w:p w14:paraId="43E08929" w14:textId="77777777" w:rsidR="003A7901" w:rsidRDefault="003A7901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3A7901">
              <w:rPr>
                <w:b w:val="0"/>
              </w:rPr>
              <w:t>Dokumentation von Testaktivitäten (u.a. Statusbericht, Testendbericht, Prüfprotokoll)</w:t>
            </w:r>
          </w:p>
          <w:p w14:paraId="43574735" w14:textId="77777777" w:rsidR="003A7901" w:rsidRDefault="003A7901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3A7901">
              <w:rPr>
                <w:b w:val="0"/>
              </w:rPr>
              <w:t>Entwicklung und Erstellung von Metriken und Kennzahlen</w:t>
            </w:r>
          </w:p>
          <w:p w14:paraId="76DB1287" w14:textId="77777777" w:rsidR="003A7901" w:rsidRDefault="003A7901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3A7901">
              <w:rPr>
                <w:b w:val="0"/>
              </w:rPr>
              <w:t>Planung und Erstellung der Testinfrastrukturen und Testumgebungen</w:t>
            </w:r>
          </w:p>
          <w:p w14:paraId="05E374D9" w14:textId="75BA9957" w:rsidR="003A7901" w:rsidRPr="003A7901" w:rsidRDefault="003A7901" w:rsidP="003A7901">
            <w:pPr>
              <w:pStyle w:val="Listenabsatz"/>
              <w:numPr>
                <w:ilvl w:val="0"/>
                <w:numId w:val="25"/>
              </w:numPr>
              <w:rPr>
                <w:b w:val="0"/>
              </w:rPr>
            </w:pPr>
            <w:r w:rsidRPr="00EB377A">
              <w:rPr>
                <w:b w:val="0"/>
              </w:rPr>
              <w:t>Testdurchführung</w:t>
            </w:r>
            <w:r>
              <w:rPr>
                <w:b w:val="0"/>
              </w:rPr>
              <w:t xml:space="preserve"> nach ISTQB-</w:t>
            </w:r>
            <w:r w:rsidR="00B73015">
              <w:rPr>
                <w:b w:val="0"/>
              </w:rPr>
              <w:t>Standard</w:t>
            </w:r>
            <w:r w:rsidRPr="00EB377A">
              <w:rPr>
                <w:b w:val="0"/>
              </w:rPr>
              <w:t xml:space="preserve"> im System-, Abnahme-, Schnittstellen-, Migrations- sowie Last- und Performancetest, (prozessorientiert, schlüsselwort</w:t>
            </w:r>
            <w:r>
              <w:rPr>
                <w:b w:val="0"/>
              </w:rPr>
              <w:t>-</w:t>
            </w:r>
            <w:r w:rsidRPr="00EB377A">
              <w:rPr>
                <w:b w:val="0"/>
              </w:rPr>
              <w:t>und risikobasiert)</w:t>
            </w:r>
          </w:p>
        </w:tc>
      </w:tr>
    </w:tbl>
    <w:p w14:paraId="6391BB2E" w14:textId="795A51E7" w:rsidR="009E59D3" w:rsidRPr="000733D7" w:rsidRDefault="009E59D3" w:rsidP="00CC3657">
      <w:r w:rsidRPr="00263432">
        <w:lastRenderedPageBreak/>
        <w:br w:type="page"/>
      </w:r>
    </w:p>
    <w:p w14:paraId="2BA04D81" w14:textId="612F76D7" w:rsidR="00860098" w:rsidRPr="00CC3657" w:rsidRDefault="00860098" w:rsidP="00CC3657">
      <w:pPr>
        <w:pStyle w:val="Profil-berschrift"/>
      </w:pPr>
      <w:r w:rsidRPr="00CC3657">
        <w:lastRenderedPageBreak/>
        <w:t>Qualifikationen</w:t>
      </w:r>
    </w:p>
    <w:tbl>
      <w:tblPr>
        <w:tblW w:w="9214" w:type="dxa"/>
        <w:tblInd w:w="21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2"/>
        <w:gridCol w:w="6662"/>
      </w:tblGrid>
      <w:tr w:rsidR="00860098" w:rsidRPr="000733D7" w14:paraId="7D73978D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47E96701" w14:textId="10CA5510" w:rsidR="00860098" w:rsidRPr="000733D7" w:rsidRDefault="00860098" w:rsidP="00CC3657">
            <w:pPr>
              <w:pStyle w:val="Profil-Level1"/>
            </w:pPr>
            <w:r w:rsidRPr="000733D7">
              <w:t>Branchenkenntnisse</w:t>
            </w:r>
          </w:p>
        </w:tc>
        <w:tc>
          <w:tcPr>
            <w:tcW w:w="6662" w:type="dxa"/>
          </w:tcPr>
          <w:p w14:paraId="60216D86" w14:textId="367BD6C4" w:rsidR="00860098" w:rsidRPr="00860098" w:rsidRDefault="00784501" w:rsidP="00CC3657">
            <w:pPr>
              <w:pStyle w:val="Profil-Leaf"/>
            </w:pPr>
            <w:r w:rsidRPr="000733D7">
              <w:t xml:space="preserve">Öffentlicher Sektor, </w:t>
            </w:r>
            <w:r w:rsidR="00860098" w:rsidRPr="000733D7">
              <w:t>Banken, Dienstleistung allgemein, Handel, Luft- und Raumfahrtindustrie</w:t>
            </w:r>
            <w:r w:rsidR="006D6694">
              <w:t>, Telekommunikation, Kassenärzt</w:t>
            </w:r>
            <w:r w:rsidR="00860098" w:rsidRPr="000733D7">
              <w:t xml:space="preserve">liche Vereinigung, </w:t>
            </w:r>
            <w:r w:rsidR="007A37F0" w:rsidRPr="000733D7">
              <w:t xml:space="preserve">Energieversorger, </w:t>
            </w:r>
            <w:r w:rsidR="00860098" w:rsidRPr="000733D7">
              <w:t>Erstversicherung (GKV, SHU, K, L), Rückversicherung</w:t>
            </w:r>
          </w:p>
        </w:tc>
      </w:tr>
      <w:tr w:rsidR="00860098" w:rsidRPr="00916EA2" w14:paraId="3BB8D497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5689EF50" w14:textId="77777777" w:rsidR="00860098" w:rsidRPr="000733D7" w:rsidRDefault="00860098" w:rsidP="00CC3657">
            <w:pPr>
              <w:pStyle w:val="Profil-Level1"/>
            </w:pPr>
            <w:r w:rsidRPr="000733D7">
              <w:t>Sprachkenntnisse</w:t>
            </w:r>
          </w:p>
        </w:tc>
        <w:tc>
          <w:tcPr>
            <w:tcW w:w="6662" w:type="dxa"/>
          </w:tcPr>
          <w:p w14:paraId="775BDC9E" w14:textId="77777777" w:rsidR="00183622" w:rsidRDefault="00860098" w:rsidP="00CC3657">
            <w:pPr>
              <w:pStyle w:val="Profil-Leaf"/>
            </w:pPr>
            <w:r w:rsidRPr="000733D7">
              <w:t>Deutsch</w:t>
            </w:r>
            <w:r w:rsidR="00784501" w:rsidRPr="000733D7">
              <w:t xml:space="preserve">, </w:t>
            </w:r>
          </w:p>
          <w:p w14:paraId="04AEA9E8" w14:textId="05430678" w:rsidR="00860098" w:rsidRPr="00860098" w:rsidRDefault="00860098" w:rsidP="00CC3657">
            <w:pPr>
              <w:pStyle w:val="Profil-Leaf"/>
            </w:pPr>
            <w:r w:rsidRPr="000733D7">
              <w:t>Englisch</w:t>
            </w:r>
          </w:p>
        </w:tc>
      </w:tr>
      <w:tr w:rsidR="00B73015" w:rsidRPr="00B61391" w14:paraId="73ACFC47" w14:textId="77777777" w:rsidTr="00B73015">
        <w:trPr>
          <w:trHeight w:val="516"/>
        </w:trPr>
        <w:tc>
          <w:tcPr>
            <w:tcW w:w="2552" w:type="dxa"/>
            <w:vMerge w:val="restart"/>
            <w:shd w:val="clear" w:color="auto" w:fill="CAD2E4"/>
          </w:tcPr>
          <w:p w14:paraId="48182ED5" w14:textId="77777777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</w:rPr>
            </w:pPr>
            <w:r w:rsidRPr="00B73015">
              <w:rPr>
                <w:b/>
                <w:noProof w:val="0"/>
                <w:sz w:val="24"/>
                <w:szCs w:val="24"/>
              </w:rPr>
              <w:t>Technische Kenntnisse</w:t>
            </w:r>
          </w:p>
        </w:tc>
        <w:tc>
          <w:tcPr>
            <w:tcW w:w="6662" w:type="dxa"/>
            <w:shd w:val="clear" w:color="auto" w:fill="auto"/>
          </w:tcPr>
          <w:p w14:paraId="62C97AEB" w14:textId="77777777" w:rsidR="00B73015" w:rsidRPr="00B73015" w:rsidRDefault="00B73015" w:rsidP="00B73015">
            <w:pPr>
              <w:spacing w:before="120" w:after="0"/>
              <w:rPr>
                <w:noProof w:val="0"/>
                <w:sz w:val="24"/>
                <w:szCs w:val="24"/>
                <w:lang w:val="en-US"/>
              </w:rPr>
            </w:pPr>
            <w:proofErr w:type="spellStart"/>
            <w:r w:rsidRPr="00B73015">
              <w:rPr>
                <w:b/>
                <w:noProof w:val="0"/>
                <w:sz w:val="24"/>
                <w:szCs w:val="24"/>
                <w:lang w:val="en-US"/>
              </w:rPr>
              <w:t>Anwendungssoftware</w:t>
            </w:r>
            <w:proofErr w:type="spellEnd"/>
            <w:r w:rsidRPr="00B73015">
              <w:rPr>
                <w:b/>
                <w:noProof w:val="0"/>
                <w:sz w:val="24"/>
                <w:szCs w:val="24"/>
                <w:lang w:val="en-US"/>
              </w:rPr>
              <w:t>:</w:t>
            </w:r>
            <w:r w:rsidRPr="00B73015">
              <w:rPr>
                <w:noProof w:val="0"/>
                <w:sz w:val="24"/>
                <w:szCs w:val="24"/>
                <w:lang w:val="en-US"/>
              </w:rPr>
              <w:t xml:space="preserve"> </w:t>
            </w:r>
          </w:p>
          <w:p w14:paraId="667D6588" w14:textId="166182A8" w:rsidR="00B73015" w:rsidRPr="00B73015" w:rsidRDefault="00B73015" w:rsidP="00B73015">
            <w:pPr>
              <w:spacing w:before="0" w:after="0"/>
              <w:rPr>
                <w:noProof w:val="0"/>
                <w:sz w:val="24"/>
                <w:szCs w:val="24"/>
                <w:lang w:val="en-US"/>
              </w:rPr>
            </w:pPr>
            <w:r w:rsidRPr="00B73015">
              <w:rPr>
                <w:noProof w:val="0"/>
                <w:sz w:val="24"/>
                <w:szCs w:val="24"/>
                <w:lang w:val="en-US"/>
              </w:rPr>
              <w:t>MS-Office, MS-Visio, MS-Access, MS-Project</w:t>
            </w:r>
          </w:p>
        </w:tc>
      </w:tr>
      <w:tr w:rsidR="00B73015" w:rsidRPr="00B73015" w14:paraId="3D62903F" w14:textId="77777777" w:rsidTr="00B73015">
        <w:trPr>
          <w:trHeight w:val="516"/>
        </w:trPr>
        <w:tc>
          <w:tcPr>
            <w:tcW w:w="2552" w:type="dxa"/>
            <w:vMerge/>
            <w:shd w:val="clear" w:color="auto" w:fill="CAD2E4"/>
          </w:tcPr>
          <w:p w14:paraId="4E5722E2" w14:textId="77777777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6662" w:type="dxa"/>
            <w:shd w:val="clear" w:color="auto" w:fill="auto"/>
          </w:tcPr>
          <w:p w14:paraId="7FE211F0" w14:textId="77777777" w:rsidR="00B73015" w:rsidRPr="00B73015" w:rsidRDefault="00B73015" w:rsidP="00B73015">
            <w:pPr>
              <w:spacing w:before="120" w:after="0"/>
              <w:rPr>
                <w:noProof w:val="0"/>
                <w:sz w:val="24"/>
                <w:szCs w:val="24"/>
              </w:rPr>
            </w:pPr>
            <w:proofErr w:type="spellStart"/>
            <w:r w:rsidRPr="00B73015">
              <w:rPr>
                <w:b/>
                <w:noProof w:val="0"/>
                <w:sz w:val="24"/>
                <w:szCs w:val="24"/>
                <w:lang w:val="en-US"/>
              </w:rPr>
              <w:t>Betriebssysteme</w:t>
            </w:r>
            <w:proofErr w:type="spellEnd"/>
            <w:r w:rsidRPr="00B73015">
              <w:rPr>
                <w:noProof w:val="0"/>
                <w:sz w:val="24"/>
                <w:szCs w:val="24"/>
              </w:rPr>
              <w:t xml:space="preserve">: </w:t>
            </w:r>
          </w:p>
          <w:p w14:paraId="1ED71C3A" w14:textId="3BC4219D" w:rsidR="00B73015" w:rsidRPr="00B73015" w:rsidRDefault="00B73015" w:rsidP="00B73015">
            <w:pPr>
              <w:spacing w:before="0" w:after="0"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Windows, Unix, Linux</w:t>
            </w:r>
          </w:p>
        </w:tc>
      </w:tr>
      <w:tr w:rsidR="00B73015" w:rsidRPr="00B61391" w14:paraId="42F14785" w14:textId="77777777" w:rsidTr="00B73015">
        <w:trPr>
          <w:trHeight w:val="516"/>
        </w:trPr>
        <w:tc>
          <w:tcPr>
            <w:tcW w:w="2552" w:type="dxa"/>
            <w:vMerge/>
            <w:shd w:val="clear" w:color="auto" w:fill="CAD2E4"/>
          </w:tcPr>
          <w:p w14:paraId="09449D0D" w14:textId="77777777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2849BF3C" w14:textId="77777777" w:rsidR="00B73015" w:rsidRPr="00B73015" w:rsidRDefault="00B73015" w:rsidP="00B73015">
            <w:pPr>
              <w:spacing w:before="120" w:after="0"/>
              <w:rPr>
                <w:noProof w:val="0"/>
                <w:sz w:val="24"/>
                <w:szCs w:val="24"/>
                <w:lang w:val="en-US"/>
              </w:rPr>
            </w:pPr>
            <w:proofErr w:type="spellStart"/>
            <w:r w:rsidRPr="00B73015">
              <w:rPr>
                <w:b/>
                <w:noProof w:val="0"/>
                <w:sz w:val="24"/>
                <w:szCs w:val="24"/>
                <w:lang w:val="en-US"/>
              </w:rPr>
              <w:t>Datenbanken</w:t>
            </w:r>
            <w:proofErr w:type="spellEnd"/>
            <w:r w:rsidRPr="00B73015">
              <w:rPr>
                <w:b/>
                <w:noProof w:val="0"/>
                <w:sz w:val="24"/>
                <w:szCs w:val="24"/>
                <w:lang w:val="en-US"/>
              </w:rPr>
              <w:t>:</w:t>
            </w:r>
            <w:r w:rsidRPr="00B73015">
              <w:rPr>
                <w:noProof w:val="0"/>
                <w:sz w:val="24"/>
                <w:szCs w:val="24"/>
                <w:lang w:val="en-US"/>
              </w:rPr>
              <w:t xml:space="preserve"> </w:t>
            </w:r>
          </w:p>
          <w:p w14:paraId="303A2D86" w14:textId="12AEB4CE" w:rsidR="00B73015" w:rsidRPr="00B73015" w:rsidRDefault="00B73015" w:rsidP="00B73015">
            <w:pPr>
              <w:spacing w:before="0" w:after="0"/>
              <w:rPr>
                <w:noProof w:val="0"/>
                <w:sz w:val="24"/>
                <w:szCs w:val="24"/>
                <w:lang w:val="en-US"/>
              </w:rPr>
            </w:pPr>
            <w:r w:rsidRPr="00B73015">
              <w:rPr>
                <w:noProof w:val="0"/>
                <w:sz w:val="24"/>
                <w:szCs w:val="24"/>
                <w:lang w:val="en-US"/>
              </w:rPr>
              <w:t>Sybase, DB/2, MS-</w:t>
            </w:r>
            <w:proofErr w:type="spellStart"/>
            <w:r w:rsidRPr="00B73015">
              <w:rPr>
                <w:noProof w:val="0"/>
                <w:sz w:val="24"/>
                <w:szCs w:val="24"/>
                <w:lang w:val="en-US"/>
              </w:rPr>
              <w:t>SQLServer</w:t>
            </w:r>
            <w:proofErr w:type="spellEnd"/>
            <w:r w:rsidRPr="00B73015">
              <w:rPr>
                <w:noProof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3015">
              <w:rPr>
                <w:noProof w:val="0"/>
                <w:sz w:val="24"/>
                <w:szCs w:val="24"/>
                <w:lang w:val="en-US"/>
              </w:rPr>
              <w:t>mySQL</w:t>
            </w:r>
            <w:proofErr w:type="spellEnd"/>
            <w:r w:rsidRPr="00B73015">
              <w:rPr>
                <w:noProof w:val="0"/>
                <w:sz w:val="24"/>
                <w:szCs w:val="24"/>
                <w:lang w:val="en-US"/>
              </w:rPr>
              <w:t>, Oracle, Cassandra, SAP DB, Informix, MS-Access</w:t>
            </w:r>
          </w:p>
        </w:tc>
      </w:tr>
      <w:tr w:rsidR="00B73015" w:rsidRPr="00B61391" w14:paraId="06363549" w14:textId="77777777" w:rsidTr="00B73015">
        <w:trPr>
          <w:trHeight w:val="516"/>
        </w:trPr>
        <w:tc>
          <w:tcPr>
            <w:tcW w:w="2552" w:type="dxa"/>
            <w:vMerge/>
            <w:shd w:val="clear" w:color="auto" w:fill="CAD2E4"/>
          </w:tcPr>
          <w:p w14:paraId="3D518AFD" w14:textId="77777777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6662" w:type="dxa"/>
            <w:shd w:val="clear" w:color="auto" w:fill="auto"/>
          </w:tcPr>
          <w:p w14:paraId="7C4DE54C" w14:textId="77777777" w:rsidR="00B73015" w:rsidRPr="00B73015" w:rsidRDefault="00B73015" w:rsidP="00B73015">
            <w:pPr>
              <w:spacing w:before="120" w:after="0"/>
              <w:rPr>
                <w:noProof w:val="0"/>
                <w:sz w:val="24"/>
                <w:szCs w:val="24"/>
                <w:lang w:val="en-US"/>
              </w:rPr>
            </w:pPr>
            <w:proofErr w:type="spellStart"/>
            <w:r w:rsidRPr="00B73015">
              <w:rPr>
                <w:b/>
                <w:noProof w:val="0"/>
                <w:sz w:val="24"/>
                <w:szCs w:val="24"/>
                <w:lang w:val="en-US"/>
              </w:rPr>
              <w:t>Programmiersprachen</w:t>
            </w:r>
            <w:proofErr w:type="spellEnd"/>
            <w:r w:rsidRPr="00B73015">
              <w:rPr>
                <w:b/>
                <w:noProof w:val="0"/>
                <w:sz w:val="24"/>
                <w:szCs w:val="24"/>
                <w:lang w:val="en-US"/>
              </w:rPr>
              <w:t>:</w:t>
            </w:r>
            <w:r w:rsidRPr="00B73015">
              <w:rPr>
                <w:noProof w:val="0"/>
                <w:sz w:val="24"/>
                <w:szCs w:val="24"/>
                <w:lang w:val="en-US"/>
              </w:rPr>
              <w:t xml:space="preserve"> </w:t>
            </w:r>
          </w:p>
          <w:p w14:paraId="53628932" w14:textId="52F42C9F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  <w:lang w:val="en-US"/>
              </w:rPr>
            </w:pPr>
            <w:r w:rsidRPr="00B73015">
              <w:rPr>
                <w:noProof w:val="0"/>
                <w:sz w:val="24"/>
                <w:szCs w:val="24"/>
                <w:lang w:val="en-US"/>
              </w:rPr>
              <w:t xml:space="preserve">Java, </w:t>
            </w:r>
            <w:proofErr w:type="spellStart"/>
            <w:r w:rsidRPr="00B73015">
              <w:rPr>
                <w:noProof w:val="0"/>
                <w:sz w:val="24"/>
                <w:szCs w:val="24"/>
                <w:lang w:val="en-US"/>
              </w:rPr>
              <w:t>Javascript</w:t>
            </w:r>
            <w:proofErr w:type="spellEnd"/>
            <w:r w:rsidRPr="00B73015">
              <w:rPr>
                <w:noProof w:val="0"/>
                <w:sz w:val="24"/>
                <w:szCs w:val="24"/>
                <w:lang w:val="en-US"/>
              </w:rPr>
              <w:t xml:space="preserve">, Groovy, Assembler, C, C++, </w:t>
            </w:r>
            <w:r w:rsidR="00B61391">
              <w:rPr>
                <w:noProof w:val="0"/>
                <w:sz w:val="24"/>
                <w:szCs w:val="24"/>
                <w:lang w:val="en-US"/>
              </w:rPr>
              <w:t xml:space="preserve">C#, </w:t>
            </w:r>
            <w:r w:rsidRPr="00B73015">
              <w:rPr>
                <w:noProof w:val="0"/>
                <w:sz w:val="24"/>
                <w:szCs w:val="24"/>
                <w:lang w:val="en-US"/>
              </w:rPr>
              <w:t>COBOL, Delphi, HTML, PHP, Visual Basic, PL/SQL</w:t>
            </w:r>
          </w:p>
        </w:tc>
      </w:tr>
      <w:tr w:rsidR="00B73015" w:rsidRPr="00B73015" w14:paraId="70E51A4E" w14:textId="77777777" w:rsidTr="00B73015">
        <w:trPr>
          <w:trHeight w:val="516"/>
        </w:trPr>
        <w:tc>
          <w:tcPr>
            <w:tcW w:w="2552" w:type="dxa"/>
            <w:vMerge w:val="restart"/>
            <w:shd w:val="clear" w:color="auto" w:fill="CAD2E4"/>
          </w:tcPr>
          <w:p w14:paraId="68A6D722" w14:textId="77777777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</w:rPr>
            </w:pPr>
            <w:r w:rsidRPr="00B73015">
              <w:rPr>
                <w:b/>
                <w:noProof w:val="0"/>
                <w:sz w:val="24"/>
                <w:szCs w:val="24"/>
              </w:rPr>
              <w:t>Methodische Kenntnisse</w:t>
            </w:r>
          </w:p>
        </w:tc>
        <w:tc>
          <w:tcPr>
            <w:tcW w:w="6662" w:type="dxa"/>
            <w:shd w:val="clear" w:color="auto" w:fill="auto"/>
          </w:tcPr>
          <w:p w14:paraId="6398143B" w14:textId="77777777" w:rsidR="00B73015" w:rsidRPr="00B73015" w:rsidRDefault="00B73015" w:rsidP="00B73015">
            <w:pPr>
              <w:spacing w:before="120" w:after="0"/>
              <w:rPr>
                <w:noProof w:val="0"/>
                <w:sz w:val="24"/>
                <w:szCs w:val="24"/>
                <w:lang w:val="en-US"/>
              </w:rPr>
            </w:pPr>
            <w:r w:rsidRPr="00B73015">
              <w:rPr>
                <w:b/>
                <w:noProof w:val="0"/>
                <w:sz w:val="24"/>
                <w:szCs w:val="24"/>
              </w:rPr>
              <w:t>QS-</w:t>
            </w:r>
            <w:proofErr w:type="spellStart"/>
            <w:r w:rsidRPr="00B73015">
              <w:rPr>
                <w:b/>
                <w:noProof w:val="0"/>
                <w:sz w:val="24"/>
                <w:szCs w:val="24"/>
                <w:lang w:val="en-US"/>
              </w:rPr>
              <w:t>Verfahren</w:t>
            </w:r>
            <w:proofErr w:type="spellEnd"/>
            <w:r w:rsidRPr="00B73015">
              <w:rPr>
                <w:noProof w:val="0"/>
                <w:sz w:val="24"/>
                <w:szCs w:val="24"/>
              </w:rPr>
              <w:t xml:space="preserve">: </w:t>
            </w:r>
          </w:p>
          <w:p w14:paraId="5C4D1651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Kontinuierlicher Verbesserungsprozess (PDCA-Zyklus)</w:t>
            </w:r>
          </w:p>
          <w:p w14:paraId="73DC389D" w14:textId="6F25F218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  <w:lang w:val="en-US"/>
              </w:rPr>
            </w:pPr>
            <w:proofErr w:type="spellStart"/>
            <w:r>
              <w:rPr>
                <w:noProof w:val="0"/>
                <w:sz w:val="24"/>
                <w:szCs w:val="24"/>
                <w:lang w:val="en-US"/>
              </w:rPr>
              <w:t>Fehlerfindungsmodelle</w:t>
            </w:r>
            <w:proofErr w:type="spellEnd"/>
            <w:r>
              <w:rPr>
                <w:noProof w:val="0"/>
                <w:sz w:val="24"/>
                <w:szCs w:val="24"/>
                <w:lang w:val="en-US"/>
              </w:rPr>
              <w:t xml:space="preserve"> und</w:t>
            </w:r>
            <w:r w:rsidRPr="00B73015">
              <w:rPr>
                <w:noProof w:val="0"/>
                <w:sz w:val="24"/>
                <w:szCs w:val="24"/>
                <w:lang w:val="en-US"/>
              </w:rPr>
              <w:t xml:space="preserve"> -</w:t>
            </w:r>
            <w:proofErr w:type="spellStart"/>
            <w:r w:rsidRPr="00B73015">
              <w:rPr>
                <w:noProof w:val="0"/>
                <w:sz w:val="24"/>
                <w:szCs w:val="24"/>
                <w:lang w:val="en-US"/>
              </w:rPr>
              <w:t>prognosen</w:t>
            </w:r>
            <w:proofErr w:type="spellEnd"/>
          </w:p>
          <w:p w14:paraId="6274DF63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  <w:lang w:val="en-US"/>
              </w:rPr>
            </w:pPr>
            <w:proofErr w:type="spellStart"/>
            <w:r w:rsidRPr="00B73015">
              <w:rPr>
                <w:noProof w:val="0"/>
                <w:sz w:val="24"/>
                <w:szCs w:val="24"/>
                <w:lang w:val="en-US"/>
              </w:rPr>
              <w:t>Metriken</w:t>
            </w:r>
            <w:proofErr w:type="spellEnd"/>
            <w:r w:rsidRPr="00B73015">
              <w:rPr>
                <w:noProof w:val="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73015">
              <w:rPr>
                <w:noProof w:val="0"/>
                <w:sz w:val="24"/>
                <w:szCs w:val="24"/>
                <w:lang w:val="en-US"/>
              </w:rPr>
              <w:t>Testfortschritt</w:t>
            </w:r>
            <w:proofErr w:type="spellEnd"/>
            <w:r w:rsidRPr="00B73015">
              <w:rPr>
                <w:noProof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3015">
              <w:rPr>
                <w:noProof w:val="0"/>
                <w:sz w:val="24"/>
                <w:szCs w:val="24"/>
                <w:lang w:val="en-US"/>
              </w:rPr>
              <w:t>Fehlerfindung</w:t>
            </w:r>
            <w:proofErr w:type="spellEnd"/>
            <w:r w:rsidRPr="00B73015">
              <w:rPr>
                <w:noProof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3015">
              <w:rPr>
                <w:noProof w:val="0"/>
                <w:sz w:val="24"/>
                <w:szCs w:val="24"/>
                <w:lang w:val="en-US"/>
              </w:rPr>
              <w:t>Prozessqualität</w:t>
            </w:r>
            <w:proofErr w:type="spellEnd"/>
            <w:r w:rsidRPr="00B73015">
              <w:rPr>
                <w:noProof w:val="0"/>
                <w:sz w:val="24"/>
                <w:szCs w:val="24"/>
                <w:lang w:val="en-US"/>
              </w:rPr>
              <w:t>)</w:t>
            </w:r>
          </w:p>
          <w:p w14:paraId="38AAB8A6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Projektberichtswesen (Templates, Analyse der Berichte, Vorbereitung für Management Reviews, …)</w:t>
            </w:r>
          </w:p>
          <w:p w14:paraId="087A906D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Risikomanagement</w:t>
            </w:r>
          </w:p>
          <w:p w14:paraId="563E1970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  <w:lang w:val="en-US"/>
              </w:rPr>
            </w:pPr>
            <w:r w:rsidRPr="00B73015">
              <w:rPr>
                <w:noProof w:val="0"/>
                <w:sz w:val="24"/>
                <w:szCs w:val="24"/>
                <w:lang w:val="en-US"/>
              </w:rPr>
              <w:t>Moderation (</w:t>
            </w:r>
            <w:proofErr w:type="spellStart"/>
            <w:r w:rsidRPr="00B73015">
              <w:rPr>
                <w:noProof w:val="0"/>
                <w:sz w:val="24"/>
                <w:szCs w:val="24"/>
                <w:lang w:val="en-US"/>
              </w:rPr>
              <w:t>z.B</w:t>
            </w:r>
            <w:proofErr w:type="spellEnd"/>
            <w:r w:rsidRPr="00B73015">
              <w:rPr>
                <w:noProof w:val="0"/>
                <w:sz w:val="24"/>
                <w:szCs w:val="24"/>
                <w:lang w:val="en-US"/>
              </w:rPr>
              <w:t>. Q-</w:t>
            </w:r>
            <w:proofErr w:type="spellStart"/>
            <w:r w:rsidRPr="00B73015">
              <w:rPr>
                <w:noProof w:val="0"/>
                <w:sz w:val="24"/>
                <w:szCs w:val="24"/>
                <w:lang w:val="en-US"/>
              </w:rPr>
              <w:t>Managementreviews</w:t>
            </w:r>
            <w:proofErr w:type="spellEnd"/>
            <w:r w:rsidRPr="00B73015">
              <w:rPr>
                <w:noProof w:val="0"/>
                <w:sz w:val="24"/>
                <w:szCs w:val="24"/>
                <w:lang w:val="en-US"/>
              </w:rPr>
              <w:t>)</w:t>
            </w:r>
          </w:p>
          <w:p w14:paraId="2762C9A9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Definition, Dokumentation und Einführung von QS-Prozessen</w:t>
            </w:r>
          </w:p>
          <w:p w14:paraId="13DF286C" w14:textId="576E8954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Unterstützung de</w:t>
            </w:r>
            <w:r>
              <w:rPr>
                <w:noProof w:val="0"/>
                <w:sz w:val="24"/>
                <w:szCs w:val="24"/>
              </w:rPr>
              <w:t>r</w:t>
            </w:r>
            <w:r w:rsidRPr="00B73015">
              <w:rPr>
                <w:noProof w:val="0"/>
                <w:sz w:val="24"/>
                <w:szCs w:val="24"/>
              </w:rPr>
              <w:t xml:space="preserve"> Kunden bei der Konzeption und Implementierung von agilen Entwicklungsprojekten</w:t>
            </w:r>
          </w:p>
          <w:p w14:paraId="731E6A68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 xml:space="preserve">Ableiten von </w:t>
            </w:r>
            <w:proofErr w:type="spellStart"/>
            <w:r w:rsidRPr="00B73015">
              <w:rPr>
                <w:noProof w:val="0"/>
                <w:sz w:val="24"/>
                <w:szCs w:val="24"/>
              </w:rPr>
              <w:t>KPI’s</w:t>
            </w:r>
            <w:proofErr w:type="spellEnd"/>
            <w:r w:rsidRPr="00B73015">
              <w:rPr>
                <w:noProof w:val="0"/>
                <w:sz w:val="24"/>
                <w:szCs w:val="24"/>
              </w:rPr>
              <w:t xml:space="preserve"> zur Überprüfung/ Controlling des Testfortschritts und zur Ermittlung von Abweichungen</w:t>
            </w:r>
          </w:p>
        </w:tc>
      </w:tr>
      <w:tr w:rsidR="00B73015" w:rsidRPr="00B73015" w14:paraId="57DC662B" w14:textId="77777777" w:rsidTr="00B73015">
        <w:trPr>
          <w:trHeight w:val="516"/>
        </w:trPr>
        <w:tc>
          <w:tcPr>
            <w:tcW w:w="2552" w:type="dxa"/>
            <w:vMerge/>
            <w:shd w:val="clear" w:color="auto" w:fill="CAD2E4"/>
          </w:tcPr>
          <w:p w14:paraId="202F0C5D" w14:textId="77777777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47FA0029" w14:textId="77777777" w:rsidR="00B73015" w:rsidRPr="00B73015" w:rsidRDefault="00B73015" w:rsidP="00B73015">
            <w:pPr>
              <w:spacing w:before="120" w:after="0"/>
              <w:rPr>
                <w:b/>
                <w:noProof w:val="0"/>
                <w:sz w:val="24"/>
                <w:szCs w:val="24"/>
              </w:rPr>
            </w:pPr>
            <w:r w:rsidRPr="00B73015">
              <w:rPr>
                <w:b/>
                <w:noProof w:val="0"/>
                <w:sz w:val="24"/>
                <w:szCs w:val="24"/>
              </w:rPr>
              <w:t>Vorgehensmodelle</w:t>
            </w:r>
          </w:p>
          <w:p w14:paraId="5CE4FD75" w14:textId="49A673B7" w:rsidR="00B73015" w:rsidRPr="00B73015" w:rsidRDefault="00183622" w:rsidP="00183622">
            <w:pPr>
              <w:spacing w:before="0" w:after="0"/>
              <w:rPr>
                <w:b/>
                <w:noProof w:val="0"/>
                <w:sz w:val="24"/>
                <w:szCs w:val="24"/>
              </w:rPr>
            </w:pPr>
            <w:r w:rsidRPr="00E96C35">
              <w:t xml:space="preserve">V-Modell XT Bund, V-Modell, Wasserfallmodel, Agile </w:t>
            </w:r>
            <w:r>
              <w:t>Methoden (</w:t>
            </w:r>
            <w:r w:rsidRPr="00E96C35">
              <w:t>SCRUM, Kanban</w:t>
            </w:r>
            <w:r>
              <w:t>)</w:t>
            </w:r>
          </w:p>
        </w:tc>
      </w:tr>
      <w:tr w:rsidR="00B73015" w:rsidRPr="00B73015" w14:paraId="3FF7751C" w14:textId="77777777" w:rsidTr="00B73015">
        <w:trPr>
          <w:trHeight w:val="516"/>
        </w:trPr>
        <w:tc>
          <w:tcPr>
            <w:tcW w:w="2552" w:type="dxa"/>
            <w:vMerge/>
            <w:shd w:val="clear" w:color="auto" w:fill="CAD2E4"/>
          </w:tcPr>
          <w:p w14:paraId="3D485258" w14:textId="77777777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1A8BC1D4" w14:textId="77777777" w:rsidR="00B73015" w:rsidRPr="00B73015" w:rsidRDefault="00B73015" w:rsidP="00B73015">
            <w:pPr>
              <w:spacing w:before="120" w:after="0"/>
              <w:rPr>
                <w:b/>
                <w:noProof w:val="0"/>
                <w:sz w:val="24"/>
                <w:szCs w:val="24"/>
              </w:rPr>
            </w:pPr>
            <w:r w:rsidRPr="00B73015">
              <w:rPr>
                <w:b/>
                <w:noProof w:val="0"/>
                <w:sz w:val="24"/>
                <w:szCs w:val="24"/>
                <w:lang w:val="en-US"/>
              </w:rPr>
              <w:t>Testmanagement</w:t>
            </w:r>
          </w:p>
          <w:p w14:paraId="7E979CE8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Testmanagement/ Testkoordination</w:t>
            </w:r>
          </w:p>
          <w:p w14:paraId="4873E60E" w14:textId="1FD750D1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Testplanung, Testkoordination und –</w:t>
            </w:r>
            <w:proofErr w:type="spellStart"/>
            <w:r w:rsidRPr="00B73015">
              <w:rPr>
                <w:noProof w:val="0"/>
                <w:sz w:val="24"/>
                <w:szCs w:val="24"/>
              </w:rPr>
              <w:t>controlling</w:t>
            </w:r>
            <w:proofErr w:type="spellEnd"/>
            <w:r>
              <w:rPr>
                <w:noProof w:val="0"/>
                <w:sz w:val="24"/>
                <w:szCs w:val="24"/>
              </w:rPr>
              <w:t xml:space="preserve">, </w:t>
            </w:r>
            <w:r w:rsidRPr="00B73015">
              <w:rPr>
                <w:noProof w:val="0"/>
                <w:sz w:val="24"/>
                <w:szCs w:val="24"/>
              </w:rPr>
              <w:t xml:space="preserve">Testanalyse und Testfallspezifikation </w:t>
            </w:r>
          </w:p>
          <w:p w14:paraId="214D7B02" w14:textId="47340C85" w:rsidR="00B73015" w:rsidRPr="00183622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 xml:space="preserve">Testdurchführung im </w:t>
            </w:r>
            <w:r w:rsidRPr="00183622">
              <w:t>System-, Abnahme-, Schnittstellen-, Migrations- sowie Last- und Performancetest</w:t>
            </w:r>
          </w:p>
          <w:p w14:paraId="3474BFFD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Testdatenanalyse und –</w:t>
            </w:r>
            <w:proofErr w:type="spellStart"/>
            <w:r w:rsidRPr="00B73015">
              <w:rPr>
                <w:noProof w:val="0"/>
                <w:sz w:val="24"/>
                <w:szCs w:val="24"/>
              </w:rPr>
              <w:t>verwaltung</w:t>
            </w:r>
            <w:proofErr w:type="spellEnd"/>
          </w:p>
          <w:p w14:paraId="7DF61297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Fehlermanagement</w:t>
            </w:r>
          </w:p>
          <w:p w14:paraId="64342835" w14:textId="77777777" w:rsidR="00B73015" w:rsidRPr="00B73015" w:rsidRDefault="00B73015" w:rsidP="00B73015">
            <w:pPr>
              <w:numPr>
                <w:ilvl w:val="0"/>
                <w:numId w:val="26"/>
              </w:numPr>
              <w:spacing w:before="0" w:after="0" w:line="336" w:lineRule="auto"/>
              <w:contextualSpacing/>
              <w:rPr>
                <w:b/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Aufwandsschätzung, Einsatz- und Ressourcenplanung</w:t>
            </w:r>
          </w:p>
        </w:tc>
      </w:tr>
      <w:tr w:rsidR="00B73015" w:rsidRPr="00B73015" w14:paraId="1712870D" w14:textId="77777777" w:rsidTr="00B73015">
        <w:trPr>
          <w:trHeight w:val="516"/>
        </w:trPr>
        <w:tc>
          <w:tcPr>
            <w:tcW w:w="2552" w:type="dxa"/>
            <w:vMerge/>
            <w:shd w:val="clear" w:color="auto" w:fill="CAD2E4"/>
          </w:tcPr>
          <w:p w14:paraId="135496AE" w14:textId="77777777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2F254D14" w14:textId="77777777" w:rsidR="00B73015" w:rsidRPr="00B73015" w:rsidRDefault="00B73015" w:rsidP="00B73015">
            <w:pPr>
              <w:spacing w:before="120" w:after="0"/>
              <w:rPr>
                <w:b/>
                <w:noProof w:val="0"/>
                <w:sz w:val="24"/>
                <w:szCs w:val="24"/>
              </w:rPr>
            </w:pPr>
            <w:proofErr w:type="spellStart"/>
            <w:r w:rsidRPr="00B73015">
              <w:rPr>
                <w:b/>
                <w:noProof w:val="0"/>
                <w:sz w:val="24"/>
                <w:szCs w:val="24"/>
                <w:lang w:val="en-US"/>
              </w:rPr>
              <w:t>Projektmanagement</w:t>
            </w:r>
            <w:proofErr w:type="spellEnd"/>
          </w:p>
          <w:p w14:paraId="450AD720" w14:textId="77777777" w:rsidR="00B73015" w:rsidRPr="00B73015" w:rsidRDefault="00B73015" w:rsidP="00B73015">
            <w:pPr>
              <w:numPr>
                <w:ilvl w:val="0"/>
                <w:numId w:val="27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Projekt- und Teilprojektleitung</w:t>
            </w:r>
          </w:p>
          <w:p w14:paraId="4BEBBED1" w14:textId="77777777" w:rsidR="00B73015" w:rsidRPr="00B73015" w:rsidRDefault="00B73015" w:rsidP="00B73015">
            <w:pPr>
              <w:numPr>
                <w:ilvl w:val="0"/>
                <w:numId w:val="27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proofErr w:type="spellStart"/>
            <w:r w:rsidRPr="00B73015">
              <w:rPr>
                <w:noProof w:val="0"/>
                <w:sz w:val="24"/>
                <w:szCs w:val="24"/>
              </w:rPr>
              <w:t>Releasemanagement</w:t>
            </w:r>
            <w:proofErr w:type="spellEnd"/>
          </w:p>
          <w:p w14:paraId="2E0429C0" w14:textId="77777777" w:rsidR="00B73015" w:rsidRPr="00B73015" w:rsidRDefault="00B73015" w:rsidP="00B73015">
            <w:pPr>
              <w:numPr>
                <w:ilvl w:val="0"/>
                <w:numId w:val="27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Risikomanagement</w:t>
            </w:r>
          </w:p>
          <w:p w14:paraId="70C26BB6" w14:textId="77777777" w:rsidR="00B73015" w:rsidRPr="00B73015" w:rsidRDefault="00B73015" w:rsidP="00B73015">
            <w:pPr>
              <w:numPr>
                <w:ilvl w:val="0"/>
                <w:numId w:val="27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proofErr w:type="spellStart"/>
            <w:r w:rsidRPr="00B73015">
              <w:rPr>
                <w:noProof w:val="0"/>
                <w:sz w:val="24"/>
                <w:szCs w:val="24"/>
              </w:rPr>
              <w:t>Resourcenplanung</w:t>
            </w:r>
            <w:proofErr w:type="spellEnd"/>
            <w:r w:rsidRPr="00B73015">
              <w:rPr>
                <w:noProof w:val="0"/>
                <w:sz w:val="24"/>
                <w:szCs w:val="24"/>
              </w:rPr>
              <w:t xml:space="preserve"> (inklusive Multiprojektplanung)</w:t>
            </w:r>
          </w:p>
          <w:p w14:paraId="6DAB1176" w14:textId="77777777" w:rsidR="00B73015" w:rsidRPr="00B73015" w:rsidRDefault="00B73015" w:rsidP="00B73015">
            <w:pPr>
              <w:numPr>
                <w:ilvl w:val="0"/>
                <w:numId w:val="27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Initialisierung, Organisation, Planung, Durchführung, Abschluss</w:t>
            </w:r>
          </w:p>
          <w:p w14:paraId="56C9CEE2" w14:textId="77777777" w:rsidR="00B73015" w:rsidRPr="00B73015" w:rsidRDefault="00B73015" w:rsidP="00B73015">
            <w:pPr>
              <w:numPr>
                <w:ilvl w:val="0"/>
                <w:numId w:val="27"/>
              </w:numPr>
              <w:spacing w:before="0" w:after="0" w:line="336" w:lineRule="auto"/>
              <w:contextualSpacing/>
              <w:rPr>
                <w:noProof w:val="0"/>
                <w:sz w:val="24"/>
                <w:szCs w:val="24"/>
              </w:rPr>
            </w:pPr>
            <w:r w:rsidRPr="00B73015">
              <w:rPr>
                <w:noProof w:val="0"/>
                <w:sz w:val="24"/>
                <w:szCs w:val="24"/>
              </w:rPr>
              <w:t>Scrum</w:t>
            </w:r>
          </w:p>
        </w:tc>
      </w:tr>
      <w:tr w:rsidR="00B73015" w:rsidRPr="00B73015" w14:paraId="5A68C181" w14:textId="77777777" w:rsidTr="00B73015">
        <w:trPr>
          <w:trHeight w:val="516"/>
        </w:trPr>
        <w:tc>
          <w:tcPr>
            <w:tcW w:w="2552" w:type="dxa"/>
            <w:vMerge w:val="restart"/>
            <w:shd w:val="clear" w:color="auto" w:fill="CAD2E4"/>
          </w:tcPr>
          <w:p w14:paraId="3CD3B41F" w14:textId="77777777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</w:rPr>
            </w:pPr>
            <w:r w:rsidRPr="00B73015">
              <w:rPr>
                <w:b/>
                <w:noProof w:val="0"/>
                <w:sz w:val="24"/>
                <w:szCs w:val="24"/>
              </w:rPr>
              <w:lastRenderedPageBreak/>
              <w:t>Werkzeugkenntnisse</w:t>
            </w:r>
          </w:p>
        </w:tc>
        <w:tc>
          <w:tcPr>
            <w:tcW w:w="6662" w:type="dxa"/>
            <w:shd w:val="clear" w:color="auto" w:fill="auto"/>
          </w:tcPr>
          <w:p w14:paraId="20B1DE28" w14:textId="77777777" w:rsidR="00B73015" w:rsidRPr="00B73015" w:rsidRDefault="00B73015" w:rsidP="00B73015">
            <w:pPr>
              <w:spacing w:before="120" w:after="0"/>
              <w:rPr>
                <w:b/>
                <w:noProof w:val="0"/>
                <w:sz w:val="24"/>
                <w:szCs w:val="24"/>
              </w:rPr>
            </w:pPr>
            <w:proofErr w:type="spellStart"/>
            <w:r w:rsidRPr="00B73015">
              <w:rPr>
                <w:b/>
                <w:noProof w:val="0"/>
                <w:sz w:val="24"/>
                <w:szCs w:val="24"/>
                <w:lang w:val="en-US"/>
              </w:rPr>
              <w:t>Testautomation</w:t>
            </w:r>
            <w:proofErr w:type="spellEnd"/>
          </w:p>
          <w:p w14:paraId="62A476A7" w14:textId="6DF9F747" w:rsidR="00B73015" w:rsidRPr="00B73015" w:rsidRDefault="00183622" w:rsidP="00B73015">
            <w:pPr>
              <w:spacing w:before="0" w:after="0"/>
              <w:rPr>
                <w:noProof w:val="0"/>
                <w:sz w:val="24"/>
                <w:szCs w:val="24"/>
              </w:rPr>
            </w:pPr>
            <w:r w:rsidRPr="00183622">
              <w:rPr>
                <w:noProof w:val="0"/>
                <w:sz w:val="24"/>
                <w:szCs w:val="24"/>
              </w:rPr>
              <w:t xml:space="preserve">HP QTP/ UFT, Tosca, </w:t>
            </w:r>
            <w:proofErr w:type="spellStart"/>
            <w:r w:rsidRPr="00183622">
              <w:rPr>
                <w:noProof w:val="0"/>
                <w:sz w:val="24"/>
                <w:szCs w:val="24"/>
              </w:rPr>
              <w:t>SilkTest</w:t>
            </w:r>
            <w:proofErr w:type="spellEnd"/>
            <w:r w:rsidRPr="00183622">
              <w:rPr>
                <w:noProof w:val="0"/>
                <w:sz w:val="24"/>
                <w:szCs w:val="24"/>
              </w:rPr>
              <w:t xml:space="preserve">, </w:t>
            </w:r>
            <w:proofErr w:type="spellStart"/>
            <w:r w:rsidRPr="00183622">
              <w:rPr>
                <w:noProof w:val="0"/>
                <w:sz w:val="24"/>
                <w:szCs w:val="24"/>
              </w:rPr>
              <w:t>Ranorex</w:t>
            </w:r>
            <w:proofErr w:type="spellEnd"/>
            <w:r w:rsidRPr="00183622">
              <w:rPr>
                <w:noProof w:val="0"/>
                <w:sz w:val="24"/>
                <w:szCs w:val="24"/>
              </w:rPr>
              <w:t xml:space="preserve">, Soap-UI, </w:t>
            </w:r>
            <w:proofErr w:type="spellStart"/>
            <w:r w:rsidRPr="00183622">
              <w:rPr>
                <w:noProof w:val="0"/>
                <w:sz w:val="24"/>
                <w:szCs w:val="24"/>
              </w:rPr>
              <w:t>JMeter</w:t>
            </w:r>
            <w:proofErr w:type="spellEnd"/>
            <w:r w:rsidRPr="00183622">
              <w:rPr>
                <w:noProof w:val="0"/>
                <w:sz w:val="24"/>
                <w:szCs w:val="24"/>
              </w:rPr>
              <w:t xml:space="preserve">, </w:t>
            </w:r>
            <w:proofErr w:type="spellStart"/>
            <w:r w:rsidRPr="00183622">
              <w:rPr>
                <w:noProof w:val="0"/>
                <w:sz w:val="24"/>
                <w:szCs w:val="24"/>
              </w:rPr>
              <w:t>Selenium</w:t>
            </w:r>
            <w:proofErr w:type="spellEnd"/>
          </w:p>
        </w:tc>
      </w:tr>
      <w:tr w:rsidR="00B73015" w:rsidRPr="00B61391" w14:paraId="5EE2AB76" w14:textId="77777777" w:rsidTr="00B73015">
        <w:trPr>
          <w:trHeight w:val="516"/>
        </w:trPr>
        <w:tc>
          <w:tcPr>
            <w:tcW w:w="2552" w:type="dxa"/>
            <w:vMerge/>
            <w:shd w:val="clear" w:color="auto" w:fill="CAD2E4"/>
          </w:tcPr>
          <w:p w14:paraId="7FD44DB9" w14:textId="77777777" w:rsidR="00B73015" w:rsidRPr="00B73015" w:rsidRDefault="00B73015" w:rsidP="00B73015">
            <w:pPr>
              <w:spacing w:before="0" w:after="0"/>
              <w:rPr>
                <w:b/>
                <w:noProof w:val="0"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0EB6A693" w14:textId="77777777" w:rsidR="00B73015" w:rsidRPr="00B73015" w:rsidRDefault="00B73015" w:rsidP="00B73015">
            <w:pPr>
              <w:spacing w:before="120" w:after="0"/>
              <w:rPr>
                <w:b/>
                <w:noProof w:val="0"/>
                <w:sz w:val="24"/>
                <w:szCs w:val="24"/>
              </w:rPr>
            </w:pPr>
            <w:r w:rsidRPr="00B73015">
              <w:rPr>
                <w:b/>
                <w:noProof w:val="0"/>
                <w:sz w:val="24"/>
                <w:szCs w:val="24"/>
              </w:rPr>
              <w:t>Test-</w:t>
            </w:r>
            <w:r w:rsidRPr="00B73015">
              <w:rPr>
                <w:b/>
                <w:noProof w:val="0"/>
                <w:sz w:val="24"/>
                <w:szCs w:val="24"/>
                <w:lang w:val="en-US"/>
              </w:rPr>
              <w:t>Tools</w:t>
            </w:r>
          </w:p>
          <w:p w14:paraId="10210C54" w14:textId="48CF6753" w:rsidR="00B73015" w:rsidRPr="00183622" w:rsidRDefault="00183622" w:rsidP="00B73015">
            <w:pPr>
              <w:spacing w:before="0" w:after="0"/>
              <w:rPr>
                <w:b/>
                <w:noProof w:val="0"/>
                <w:sz w:val="24"/>
                <w:szCs w:val="24"/>
                <w:lang w:val="en-US"/>
              </w:rPr>
            </w:pPr>
            <w:r w:rsidRPr="00183622">
              <w:rPr>
                <w:noProof w:val="0"/>
                <w:sz w:val="24"/>
                <w:szCs w:val="24"/>
                <w:lang w:val="en-US"/>
              </w:rPr>
              <w:t xml:space="preserve">HP ALM, Tosca, Aqua, </w:t>
            </w:r>
            <w:proofErr w:type="spellStart"/>
            <w:r w:rsidRPr="00183622">
              <w:rPr>
                <w:noProof w:val="0"/>
                <w:sz w:val="24"/>
                <w:szCs w:val="24"/>
                <w:lang w:val="en-US"/>
              </w:rPr>
              <w:t>Testuff</w:t>
            </w:r>
            <w:proofErr w:type="spellEnd"/>
            <w:r w:rsidRPr="00183622">
              <w:rPr>
                <w:noProof w:val="0"/>
                <w:sz w:val="24"/>
                <w:szCs w:val="24"/>
                <w:lang w:val="en-US"/>
              </w:rPr>
              <w:t xml:space="preserve">, Jira, </w:t>
            </w:r>
            <w:proofErr w:type="spellStart"/>
            <w:r w:rsidRPr="00183622">
              <w:rPr>
                <w:noProof w:val="0"/>
                <w:sz w:val="24"/>
                <w:szCs w:val="24"/>
                <w:lang w:val="en-US"/>
              </w:rPr>
              <w:t>Zephir</w:t>
            </w:r>
            <w:proofErr w:type="spellEnd"/>
            <w:r>
              <w:rPr>
                <w:noProof w:val="0"/>
                <w:sz w:val="24"/>
                <w:szCs w:val="24"/>
                <w:lang w:val="en-US"/>
              </w:rPr>
              <w:t>, Mantis</w:t>
            </w:r>
          </w:p>
        </w:tc>
      </w:tr>
    </w:tbl>
    <w:p w14:paraId="2B77CDC1" w14:textId="77777777" w:rsidR="00263432" w:rsidRPr="0088021C" w:rsidRDefault="00263432" w:rsidP="00CC3657">
      <w:pPr>
        <w:rPr>
          <w:lang w:val="en-US"/>
        </w:rPr>
      </w:pPr>
      <w:r w:rsidRPr="0088021C">
        <w:rPr>
          <w:lang w:val="en-US"/>
        </w:rPr>
        <w:br w:type="page"/>
      </w:r>
    </w:p>
    <w:p w14:paraId="18E47F2E" w14:textId="310506FC" w:rsidR="007A37F0" w:rsidRDefault="00860098" w:rsidP="00CC3657">
      <w:pPr>
        <w:pStyle w:val="Profil-berschrift"/>
      </w:pPr>
      <w:r w:rsidRPr="000733D7">
        <w:lastRenderedPageBreak/>
        <w:t>Projekte</w:t>
      </w:r>
    </w:p>
    <w:tbl>
      <w:tblPr>
        <w:tblW w:w="9214" w:type="dxa"/>
        <w:tblInd w:w="21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2"/>
        <w:gridCol w:w="6662"/>
      </w:tblGrid>
      <w:tr w:rsidR="00482D01" w:rsidRPr="00747A1A" w14:paraId="5E1F5F7D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083E43B8" w14:textId="77777777" w:rsidR="00482D01" w:rsidRPr="00D00391" w:rsidRDefault="00482D01" w:rsidP="00CC3657">
            <w:pPr>
              <w:pStyle w:val="Profil-Level1"/>
            </w:pPr>
            <w:r w:rsidRPr="00D00391">
              <w:t>Projektname</w:t>
            </w:r>
          </w:p>
        </w:tc>
        <w:tc>
          <w:tcPr>
            <w:tcW w:w="6662" w:type="dxa"/>
          </w:tcPr>
          <w:p w14:paraId="57B88DA9" w14:textId="77777777" w:rsidR="00482D01" w:rsidRPr="00183622" w:rsidRDefault="00482D01" w:rsidP="00CC3657">
            <w:pPr>
              <w:pStyle w:val="Profil-Leaf"/>
              <w:rPr>
                <w:b/>
              </w:rPr>
            </w:pPr>
            <w:r w:rsidRPr="00183622">
              <w:rPr>
                <w:b/>
              </w:rPr>
              <w:t>PNR – Passenger Name Record, Bundesverwaltungsamt – BKA, BPOL</w:t>
            </w:r>
          </w:p>
        </w:tc>
      </w:tr>
      <w:tr w:rsidR="00482D01" w:rsidRPr="00D00391" w14:paraId="1F48E89A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749F291B" w14:textId="77777777" w:rsidR="00482D01" w:rsidRPr="00D00391" w:rsidRDefault="00482D01" w:rsidP="00CC3657">
            <w:pPr>
              <w:pStyle w:val="Profil-Level1"/>
            </w:pPr>
            <w:r w:rsidRPr="00D00391">
              <w:t>Branche</w:t>
            </w:r>
          </w:p>
        </w:tc>
        <w:tc>
          <w:tcPr>
            <w:tcW w:w="6662" w:type="dxa"/>
          </w:tcPr>
          <w:p w14:paraId="18F8E3D4" w14:textId="77777777" w:rsidR="00482D01" w:rsidRPr="0052610C" w:rsidRDefault="00482D01" w:rsidP="00CC3657">
            <w:pPr>
              <w:pStyle w:val="Profil-Leaf"/>
            </w:pPr>
            <w:r w:rsidRPr="0052610C">
              <w:t>Öffentlicher Sektor</w:t>
            </w:r>
          </w:p>
        </w:tc>
      </w:tr>
      <w:tr w:rsidR="00482D01" w:rsidRPr="00D00391" w14:paraId="0B218669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4B101258" w14:textId="77777777" w:rsidR="00482D01" w:rsidRPr="00D00391" w:rsidRDefault="00482D01" w:rsidP="00CC3657">
            <w:pPr>
              <w:pStyle w:val="Profil-Level1"/>
            </w:pPr>
            <w:r w:rsidRPr="00D00391">
              <w:t>Kunde</w:t>
            </w:r>
          </w:p>
        </w:tc>
        <w:tc>
          <w:tcPr>
            <w:tcW w:w="6662" w:type="dxa"/>
          </w:tcPr>
          <w:p w14:paraId="429C8EDD" w14:textId="2E87260C" w:rsidR="00482D01" w:rsidRPr="0052610C" w:rsidRDefault="00482D01" w:rsidP="00CC3657">
            <w:pPr>
              <w:pStyle w:val="Profil-Leaf"/>
            </w:pPr>
            <w:r w:rsidRPr="0052610C">
              <w:t>Bundesverwaltungsamt</w:t>
            </w:r>
          </w:p>
        </w:tc>
      </w:tr>
      <w:tr w:rsidR="00482D01" w:rsidRPr="00D00391" w14:paraId="1589BD58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202E209F" w14:textId="77777777" w:rsidR="00482D01" w:rsidRPr="00D00391" w:rsidRDefault="00482D01" w:rsidP="00CC3657">
            <w:pPr>
              <w:pStyle w:val="Profil-Level1"/>
            </w:pPr>
            <w:r w:rsidRPr="00D00391">
              <w:t>Einsatzort</w:t>
            </w:r>
          </w:p>
        </w:tc>
        <w:tc>
          <w:tcPr>
            <w:tcW w:w="6662" w:type="dxa"/>
          </w:tcPr>
          <w:p w14:paraId="24A62943" w14:textId="62991AC4" w:rsidR="00482D01" w:rsidRPr="00D00391" w:rsidRDefault="00482D01" w:rsidP="00CC3657">
            <w:pPr>
              <w:pStyle w:val="Profil-Leaf"/>
              <w:rPr>
                <w:b/>
              </w:rPr>
            </w:pPr>
            <w:r>
              <w:t>Köln</w:t>
            </w:r>
          </w:p>
        </w:tc>
      </w:tr>
      <w:tr w:rsidR="00482D01" w:rsidRPr="00D00391" w14:paraId="56DA9976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60318FD1" w14:textId="77777777" w:rsidR="00482D01" w:rsidRPr="00D00391" w:rsidRDefault="00482D01" w:rsidP="00CC3657">
            <w:pPr>
              <w:pStyle w:val="Profil-Level1"/>
            </w:pPr>
            <w:r w:rsidRPr="00D00391">
              <w:t>Tätigkeit</w:t>
            </w:r>
          </w:p>
        </w:tc>
        <w:tc>
          <w:tcPr>
            <w:tcW w:w="6662" w:type="dxa"/>
          </w:tcPr>
          <w:p w14:paraId="68671D44" w14:textId="77777777" w:rsidR="00482D01" w:rsidRPr="00D00391" w:rsidRDefault="00482D01" w:rsidP="00CC3657">
            <w:pPr>
              <w:pStyle w:val="Profil-Leaf"/>
              <w:rPr>
                <w:b/>
              </w:rPr>
            </w:pPr>
            <w:r w:rsidRPr="00D00391">
              <w:t xml:space="preserve">Testmanagement – Teilprojektleiter – Testmanager </w:t>
            </w:r>
          </w:p>
        </w:tc>
      </w:tr>
      <w:tr w:rsidR="00482D01" w:rsidRPr="00D00391" w14:paraId="6FD47555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1B3E22F4" w14:textId="77777777" w:rsidR="00482D01" w:rsidRPr="00D00391" w:rsidRDefault="00482D01" w:rsidP="00CC3657">
            <w:pPr>
              <w:pStyle w:val="Profil-Level1"/>
            </w:pPr>
            <w:r w:rsidRPr="00D00391">
              <w:t>Zeitrahmen</w:t>
            </w:r>
          </w:p>
        </w:tc>
        <w:tc>
          <w:tcPr>
            <w:tcW w:w="6662" w:type="dxa"/>
          </w:tcPr>
          <w:p w14:paraId="39CFB160" w14:textId="584AB492" w:rsidR="00482D01" w:rsidRPr="00D00391" w:rsidRDefault="00482D01" w:rsidP="00CC3657">
            <w:pPr>
              <w:pStyle w:val="Profil-Leaf"/>
              <w:rPr>
                <w:b/>
              </w:rPr>
            </w:pPr>
            <w:r w:rsidRPr="00D00391">
              <w:t>0</w:t>
            </w:r>
            <w:r>
              <w:t>2</w:t>
            </w:r>
            <w:r w:rsidRPr="00D00391">
              <w:t>/201</w:t>
            </w:r>
            <w:r>
              <w:t>7</w:t>
            </w:r>
            <w:r w:rsidRPr="00D00391">
              <w:t xml:space="preserve"> – </w:t>
            </w:r>
            <w:r>
              <w:t>06/2017</w:t>
            </w:r>
          </w:p>
        </w:tc>
      </w:tr>
      <w:tr w:rsidR="00482D01" w:rsidRPr="00D00391" w14:paraId="4080F949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44A62654" w14:textId="77777777" w:rsidR="00482D01" w:rsidRPr="00D00391" w:rsidRDefault="00482D01" w:rsidP="00CC3657">
            <w:pPr>
              <w:pStyle w:val="Profil-Level1"/>
            </w:pPr>
            <w:r w:rsidRPr="00D00391">
              <w:t>Aufgaben</w:t>
            </w:r>
          </w:p>
        </w:tc>
        <w:tc>
          <w:tcPr>
            <w:tcW w:w="6662" w:type="dxa"/>
          </w:tcPr>
          <w:p w14:paraId="2FC5CE3A" w14:textId="77777777" w:rsidR="00482D01" w:rsidRPr="00482D01" w:rsidRDefault="00482D01" w:rsidP="00CC3657">
            <w:pPr>
              <w:pStyle w:val="Profil-Leaf"/>
              <w:numPr>
                <w:ilvl w:val="0"/>
                <w:numId w:val="24"/>
              </w:numPr>
              <w:rPr>
                <w:b/>
              </w:rPr>
            </w:pPr>
            <w:r>
              <w:t>Erstellung der Teststrategie für das Gesamt-Testmanagement, Etablierung eines übergreifende Testmanagements</w:t>
            </w:r>
          </w:p>
          <w:p w14:paraId="1FD654A1" w14:textId="29039E88" w:rsidR="00482D01" w:rsidRPr="00482D01" w:rsidRDefault="00482D01" w:rsidP="00CC3657">
            <w:pPr>
              <w:pStyle w:val="Profil-Leaf"/>
              <w:numPr>
                <w:ilvl w:val="0"/>
                <w:numId w:val="24"/>
              </w:numPr>
              <w:rPr>
                <w:b/>
              </w:rPr>
            </w:pPr>
            <w:r w:rsidRPr="00482D01">
              <w:t xml:space="preserve">Planung von </w:t>
            </w:r>
            <w:r w:rsidRPr="00D00391">
              <w:t>Integrationstest mit diversen Umsystemen und Schnittstellen</w:t>
            </w:r>
            <w:r>
              <w:t xml:space="preserve"> innerhalb des Großprojektes und zum BKA, BPOL</w:t>
            </w:r>
          </w:p>
          <w:p w14:paraId="0AE57FC2" w14:textId="1DE1E055" w:rsidR="00482D01" w:rsidRPr="00482D01" w:rsidRDefault="00482D01" w:rsidP="00CC3657">
            <w:pPr>
              <w:pStyle w:val="Profil-Leaf"/>
              <w:numPr>
                <w:ilvl w:val="0"/>
                <w:numId w:val="24"/>
              </w:numPr>
              <w:rPr>
                <w:b/>
              </w:rPr>
            </w:pPr>
            <w:r>
              <w:t>Planung und Durchführung diverser Workshops zur Erhebung übergreifender, abnahmerelevanter Geschäftsprozesse</w:t>
            </w:r>
          </w:p>
          <w:p w14:paraId="12D18A68" w14:textId="3E74EA5E" w:rsidR="00482D01" w:rsidRPr="00482D01" w:rsidRDefault="00482D01" w:rsidP="00CC3657">
            <w:pPr>
              <w:pStyle w:val="Profil-Leaf"/>
              <w:numPr>
                <w:ilvl w:val="0"/>
                <w:numId w:val="24"/>
              </w:numPr>
              <w:rPr>
                <w:b/>
              </w:rPr>
            </w:pPr>
            <w:r>
              <w:t>Konzeptionierung der übergreifenden Testautomation im Hinblick auf Ende-zu-Ende Tests (Testwerkzeuge, Testdatenmanagement, Testumgebungen)</w:t>
            </w:r>
          </w:p>
          <w:p w14:paraId="264FE999" w14:textId="3EE53E09" w:rsidR="00482D01" w:rsidRPr="00482D01" w:rsidRDefault="00482D01" w:rsidP="00CC3657">
            <w:pPr>
              <w:pStyle w:val="Profil-Leaf"/>
              <w:numPr>
                <w:ilvl w:val="0"/>
                <w:numId w:val="24"/>
              </w:numPr>
              <w:rPr>
                <w:b/>
              </w:rPr>
            </w:pPr>
            <w:r>
              <w:t>Beratung bei der Auswahl relevanter Testawerkzeuge für Automation im Bereich funktionaler und nichtfunktionaler Anforderungen</w:t>
            </w:r>
          </w:p>
          <w:p w14:paraId="5ED8DC1C" w14:textId="0749EC50" w:rsidR="00482D01" w:rsidRPr="00D00391" w:rsidRDefault="00482D01" w:rsidP="00CC3657">
            <w:pPr>
              <w:pStyle w:val="Profil-Leaf"/>
              <w:numPr>
                <w:ilvl w:val="0"/>
                <w:numId w:val="24"/>
              </w:numPr>
              <w:rPr>
                <w:b/>
              </w:rPr>
            </w:pPr>
            <w:r>
              <w:t>Erstellung eines Abnahmekonzepts</w:t>
            </w:r>
          </w:p>
        </w:tc>
      </w:tr>
      <w:tr w:rsidR="00183622" w:rsidRPr="00D00391" w14:paraId="004A1274" w14:textId="77777777" w:rsidTr="00183622">
        <w:trPr>
          <w:trHeight w:val="517"/>
        </w:trPr>
        <w:tc>
          <w:tcPr>
            <w:tcW w:w="2552" w:type="dxa"/>
            <w:shd w:val="clear" w:color="auto" w:fill="auto"/>
          </w:tcPr>
          <w:p w14:paraId="77F48F36" w14:textId="77777777" w:rsidR="00183622" w:rsidRPr="00D00391" w:rsidRDefault="00183622" w:rsidP="00CC3657">
            <w:pPr>
              <w:pStyle w:val="Profil-Level1"/>
            </w:pPr>
          </w:p>
        </w:tc>
        <w:tc>
          <w:tcPr>
            <w:tcW w:w="6662" w:type="dxa"/>
            <w:shd w:val="clear" w:color="auto" w:fill="auto"/>
          </w:tcPr>
          <w:p w14:paraId="7C270725" w14:textId="77777777" w:rsidR="00183622" w:rsidRDefault="00183622" w:rsidP="00183622">
            <w:pPr>
              <w:pStyle w:val="Profil-Leaf"/>
            </w:pPr>
          </w:p>
        </w:tc>
      </w:tr>
      <w:tr w:rsidR="007A37F0" w:rsidRPr="00733339" w14:paraId="630094ED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0EFCAB3" w14:textId="77777777" w:rsidR="007A37F0" w:rsidRPr="000733D7" w:rsidRDefault="007A37F0" w:rsidP="00183622">
            <w:pPr>
              <w:pStyle w:val="Profil-Level1"/>
            </w:pPr>
            <w:r w:rsidRPr="000733D7">
              <w:t>Projektname</w:t>
            </w:r>
          </w:p>
        </w:tc>
        <w:tc>
          <w:tcPr>
            <w:tcW w:w="6662" w:type="dxa"/>
          </w:tcPr>
          <w:p w14:paraId="5A3FF756" w14:textId="77777777" w:rsidR="007A37F0" w:rsidRPr="000733D7" w:rsidRDefault="007A37F0" w:rsidP="00CC3657">
            <w:pPr>
              <w:pStyle w:val="Profil-Level1"/>
            </w:pPr>
            <w:r w:rsidRPr="000733D7">
              <w:t xml:space="preserve">Testing </w:t>
            </w:r>
            <w:proofErr w:type="spellStart"/>
            <w:r w:rsidRPr="000733D7">
              <w:t>Governance</w:t>
            </w:r>
            <w:proofErr w:type="spellEnd"/>
            <w:r w:rsidRPr="000733D7">
              <w:t xml:space="preserve"> </w:t>
            </w:r>
          </w:p>
        </w:tc>
      </w:tr>
      <w:tr w:rsidR="007A37F0" w:rsidRPr="000F3214" w14:paraId="0E139A14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85E3D83" w14:textId="77777777" w:rsidR="007A37F0" w:rsidRPr="000733D7" w:rsidRDefault="007A37F0" w:rsidP="00183622">
            <w:pPr>
              <w:pStyle w:val="Profil-Level1"/>
            </w:pPr>
            <w:r w:rsidRPr="000733D7">
              <w:t>Branche</w:t>
            </w:r>
          </w:p>
        </w:tc>
        <w:tc>
          <w:tcPr>
            <w:tcW w:w="6662" w:type="dxa"/>
          </w:tcPr>
          <w:p w14:paraId="426A9645" w14:textId="1298C3C3" w:rsidR="007A37F0" w:rsidRPr="00183622" w:rsidRDefault="00E96C35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Energieversorger</w:t>
            </w:r>
          </w:p>
        </w:tc>
      </w:tr>
      <w:tr w:rsidR="007A37F0" w:rsidRPr="000F3214" w14:paraId="718DCDC2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10AAFE8" w14:textId="77777777" w:rsidR="007A37F0" w:rsidRPr="000733D7" w:rsidRDefault="007A37F0" w:rsidP="00183622">
            <w:pPr>
              <w:pStyle w:val="Profil-Level1"/>
            </w:pPr>
            <w:r w:rsidRPr="000733D7">
              <w:t>Kunde</w:t>
            </w:r>
          </w:p>
        </w:tc>
        <w:tc>
          <w:tcPr>
            <w:tcW w:w="6662" w:type="dxa"/>
          </w:tcPr>
          <w:p w14:paraId="320B2B6D" w14:textId="1D7FBDB5" w:rsidR="007A37F0" w:rsidRPr="00183622" w:rsidRDefault="00E96C35" w:rsidP="00CC3657">
            <w:pPr>
              <w:pStyle w:val="Profil-Level1"/>
              <w:rPr>
                <w:b w:val="0"/>
              </w:rPr>
            </w:pPr>
            <w:proofErr w:type="spellStart"/>
            <w:r w:rsidRPr="00183622">
              <w:rPr>
                <w:b w:val="0"/>
              </w:rPr>
              <w:t>eOn</w:t>
            </w:r>
            <w:proofErr w:type="spellEnd"/>
          </w:p>
        </w:tc>
      </w:tr>
      <w:tr w:rsidR="007A37F0" w14:paraId="1FDDD1D6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681B9185" w14:textId="77777777" w:rsidR="007A37F0" w:rsidRPr="000733D7" w:rsidRDefault="007A37F0" w:rsidP="00183622">
            <w:pPr>
              <w:pStyle w:val="Profil-Level1"/>
            </w:pPr>
            <w:r w:rsidRPr="000733D7">
              <w:t>Einsatzort</w:t>
            </w:r>
          </w:p>
        </w:tc>
        <w:tc>
          <w:tcPr>
            <w:tcW w:w="6662" w:type="dxa"/>
          </w:tcPr>
          <w:p w14:paraId="04AA99E0" w14:textId="77777777" w:rsidR="007A37F0" w:rsidRPr="00183622" w:rsidRDefault="007A37F0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Würzburg/ Hannover</w:t>
            </w:r>
          </w:p>
        </w:tc>
      </w:tr>
      <w:tr w:rsidR="007A37F0" w:rsidRPr="000733D7" w14:paraId="2D7D472A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BC7BFB5" w14:textId="77777777" w:rsidR="007A37F0" w:rsidRPr="000733D7" w:rsidRDefault="007A37F0" w:rsidP="00183622">
            <w:pPr>
              <w:pStyle w:val="Profil-Level1"/>
            </w:pPr>
            <w:r w:rsidRPr="000733D7">
              <w:t>Tätigkeit</w:t>
            </w:r>
          </w:p>
        </w:tc>
        <w:tc>
          <w:tcPr>
            <w:tcW w:w="6662" w:type="dxa"/>
          </w:tcPr>
          <w:p w14:paraId="591248BC" w14:textId="70AFAAAF" w:rsidR="00916EA2" w:rsidRPr="00183622" w:rsidRDefault="007A37F0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 xml:space="preserve">Einführung von Service </w:t>
            </w:r>
            <w:r w:rsidR="00E96C35" w:rsidRPr="00183622">
              <w:rPr>
                <w:b w:val="0"/>
              </w:rPr>
              <w:t>„</w:t>
            </w:r>
            <w:r w:rsidRPr="00183622">
              <w:rPr>
                <w:b w:val="0"/>
              </w:rPr>
              <w:t xml:space="preserve">Validation </w:t>
            </w:r>
            <w:proofErr w:type="spellStart"/>
            <w:r w:rsidRPr="00183622">
              <w:rPr>
                <w:b w:val="0"/>
              </w:rPr>
              <w:t>and</w:t>
            </w:r>
            <w:proofErr w:type="spellEnd"/>
            <w:r w:rsidRPr="00183622">
              <w:rPr>
                <w:b w:val="0"/>
              </w:rPr>
              <w:t xml:space="preserve"> Testing</w:t>
            </w:r>
            <w:r w:rsidR="00E96C35" w:rsidRPr="00183622">
              <w:rPr>
                <w:b w:val="0"/>
              </w:rPr>
              <w:t>“</w:t>
            </w:r>
            <w:r w:rsidRPr="00183622">
              <w:rPr>
                <w:b w:val="0"/>
              </w:rPr>
              <w:t xml:space="preserve"> (SV&amp;T)</w:t>
            </w:r>
          </w:p>
        </w:tc>
      </w:tr>
      <w:tr w:rsidR="007A37F0" w14:paraId="7E141E01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3A1FDB31" w14:textId="77777777" w:rsidR="007A37F0" w:rsidRPr="000733D7" w:rsidRDefault="007A37F0" w:rsidP="00183622">
            <w:pPr>
              <w:pStyle w:val="Profil-Level1"/>
            </w:pPr>
            <w:r w:rsidRPr="000733D7">
              <w:t>Zeitraum</w:t>
            </w:r>
          </w:p>
        </w:tc>
        <w:tc>
          <w:tcPr>
            <w:tcW w:w="6662" w:type="dxa"/>
          </w:tcPr>
          <w:p w14:paraId="7328C4D5" w14:textId="77777777" w:rsidR="007A37F0" w:rsidRPr="00183622" w:rsidRDefault="007A37F0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01/2016 – 11/2016</w:t>
            </w:r>
          </w:p>
        </w:tc>
      </w:tr>
      <w:tr w:rsidR="007A37F0" w:rsidRPr="000733D7" w14:paraId="230A5632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64D00BAA" w14:textId="77777777" w:rsidR="007A37F0" w:rsidRPr="000733D7" w:rsidRDefault="007A37F0" w:rsidP="00183622">
            <w:pPr>
              <w:pStyle w:val="Profil-Level1"/>
            </w:pPr>
            <w:r w:rsidRPr="000733D7">
              <w:t>Aufgaben</w:t>
            </w:r>
          </w:p>
        </w:tc>
        <w:tc>
          <w:tcPr>
            <w:tcW w:w="6662" w:type="dxa"/>
          </w:tcPr>
          <w:p w14:paraId="1C5C69FA" w14:textId="77777777" w:rsidR="007A37F0" w:rsidRPr="000733D7" w:rsidRDefault="007A37F0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Konzeption und Abstimmung des Prozessmodells zu SV&amp;T</w:t>
            </w:r>
          </w:p>
          <w:p w14:paraId="205A60E8" w14:textId="77777777" w:rsidR="007A37F0" w:rsidRPr="000733D7" w:rsidRDefault="007A37F0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Ausgestaltung der Rolle Quality Advisor</w:t>
            </w:r>
          </w:p>
          <w:p w14:paraId="464469E4" w14:textId="77777777" w:rsidR="007A37F0" w:rsidRPr="000733D7" w:rsidRDefault="007A37F0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Entwicklung einer Test-Einheit zu einem zentralen</w:t>
            </w:r>
            <w:r w:rsidRPr="000733D7">
              <w:br/>
              <w:t>Competence-Center für Testing</w:t>
            </w:r>
          </w:p>
          <w:p w14:paraId="499F1FDA" w14:textId="77777777" w:rsidR="007A37F0" w:rsidRPr="000733D7" w:rsidRDefault="007A37F0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Coaching von Testexperten für die Rolle des Quality Advisors</w:t>
            </w:r>
          </w:p>
          <w:p w14:paraId="7895C7BB" w14:textId="77777777" w:rsidR="007A37F0" w:rsidRPr="000733D7" w:rsidRDefault="007A37F0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Verprobung des neuen Prozesses an Pilotprojekten</w:t>
            </w:r>
          </w:p>
          <w:p w14:paraId="251C5376" w14:textId="77777777" w:rsidR="007A37F0" w:rsidRPr="000733D7" w:rsidRDefault="007A37F0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Review von Testkonzepten, Entwicklung von Testkonzeptvorlagen</w:t>
            </w:r>
          </w:p>
          <w:p w14:paraId="4ABA9987" w14:textId="77777777" w:rsidR="007A37F0" w:rsidRPr="000733D7" w:rsidRDefault="007A37F0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Erstellung von Vorlagen und Checklisten für Planung, Controlling Vorbereitung, Durchführung und Abnahme von Tests</w:t>
            </w:r>
          </w:p>
          <w:p w14:paraId="73A0AAB4" w14:textId="65CCDD46" w:rsidR="007A37F0" w:rsidRPr="000733D7" w:rsidRDefault="007A37F0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 xml:space="preserve">Etablierung von </w:t>
            </w:r>
            <w:r w:rsidR="000733D7">
              <w:t>Testmodellen (klassisch / agil)</w:t>
            </w:r>
          </w:p>
          <w:p w14:paraId="75C1B359" w14:textId="77777777" w:rsidR="007A37F0" w:rsidRPr="001F3AB8" w:rsidRDefault="007A37F0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Kommunikation des Prozesses und des zentralen Test-Services in die Organisation</w:t>
            </w:r>
          </w:p>
        </w:tc>
      </w:tr>
      <w:tr w:rsidR="00183622" w:rsidRPr="000733D7" w14:paraId="038F07A3" w14:textId="77777777" w:rsidTr="00183622">
        <w:trPr>
          <w:trHeight w:val="517"/>
        </w:trPr>
        <w:tc>
          <w:tcPr>
            <w:tcW w:w="2552" w:type="dxa"/>
            <w:shd w:val="clear" w:color="auto" w:fill="auto"/>
          </w:tcPr>
          <w:p w14:paraId="42900F80" w14:textId="77777777" w:rsidR="00183622" w:rsidRPr="000733D7" w:rsidRDefault="00183622" w:rsidP="00183622">
            <w:pPr>
              <w:pStyle w:val="Profil-Level1"/>
            </w:pPr>
          </w:p>
        </w:tc>
        <w:tc>
          <w:tcPr>
            <w:tcW w:w="6662" w:type="dxa"/>
            <w:shd w:val="clear" w:color="auto" w:fill="auto"/>
          </w:tcPr>
          <w:p w14:paraId="2BAF6A55" w14:textId="77777777" w:rsidR="00183622" w:rsidRPr="000733D7" w:rsidRDefault="00183622" w:rsidP="00183622">
            <w:pPr>
              <w:pStyle w:val="Profil-Leaf"/>
            </w:pPr>
          </w:p>
        </w:tc>
      </w:tr>
      <w:tr w:rsidR="00680466" w:rsidRPr="00733339" w14:paraId="14CC0109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5B8652B3" w14:textId="77777777" w:rsidR="00680466" w:rsidRPr="000733D7" w:rsidRDefault="00680466" w:rsidP="00183622">
            <w:pPr>
              <w:pStyle w:val="Profil-Level1"/>
            </w:pPr>
            <w:r w:rsidRPr="000733D7">
              <w:t>Projektname</w:t>
            </w:r>
          </w:p>
        </w:tc>
        <w:tc>
          <w:tcPr>
            <w:tcW w:w="6662" w:type="dxa"/>
          </w:tcPr>
          <w:p w14:paraId="4B1F8F5F" w14:textId="2B0BF06D" w:rsidR="00680466" w:rsidRPr="000733D7" w:rsidRDefault="0052610C" w:rsidP="00CC3657">
            <w:pPr>
              <w:pStyle w:val="Profil-Level1"/>
            </w:pPr>
            <w:r>
              <w:t xml:space="preserve">Einführung </w:t>
            </w:r>
            <w:r w:rsidR="00680466">
              <w:t>Modelbasiertes Test</w:t>
            </w:r>
            <w:r>
              <w:t>en</w:t>
            </w:r>
            <w:r w:rsidR="00680466" w:rsidRPr="000733D7">
              <w:t xml:space="preserve"> </w:t>
            </w:r>
          </w:p>
        </w:tc>
      </w:tr>
      <w:tr w:rsidR="00680466" w:rsidRPr="000F3214" w14:paraId="248EF401" w14:textId="77777777" w:rsidTr="00183622">
        <w:trPr>
          <w:trHeight w:val="517"/>
        </w:trPr>
        <w:tc>
          <w:tcPr>
            <w:tcW w:w="2552" w:type="dxa"/>
            <w:shd w:val="clear" w:color="auto" w:fill="CAD2E4"/>
          </w:tcPr>
          <w:p w14:paraId="715081B8" w14:textId="77777777" w:rsidR="00680466" w:rsidRPr="000733D7" w:rsidRDefault="00680466" w:rsidP="00183622">
            <w:pPr>
              <w:pStyle w:val="Profil-Level1"/>
            </w:pPr>
            <w:r w:rsidRPr="000733D7">
              <w:t>Branche</w:t>
            </w:r>
          </w:p>
        </w:tc>
        <w:tc>
          <w:tcPr>
            <w:tcW w:w="6662" w:type="dxa"/>
            <w:shd w:val="clear" w:color="auto" w:fill="auto"/>
          </w:tcPr>
          <w:p w14:paraId="388D6CAD" w14:textId="5354A805" w:rsidR="00680466" w:rsidRPr="00183622" w:rsidRDefault="0052610C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Öffentlicher Sektor</w:t>
            </w:r>
          </w:p>
        </w:tc>
      </w:tr>
      <w:tr w:rsidR="00680466" w:rsidRPr="000F3214" w14:paraId="37B4614C" w14:textId="77777777" w:rsidTr="00183622">
        <w:trPr>
          <w:trHeight w:val="517"/>
        </w:trPr>
        <w:tc>
          <w:tcPr>
            <w:tcW w:w="2552" w:type="dxa"/>
            <w:shd w:val="clear" w:color="auto" w:fill="CAD2E4"/>
          </w:tcPr>
          <w:p w14:paraId="1B3384F6" w14:textId="77777777" w:rsidR="00680466" w:rsidRPr="000733D7" w:rsidRDefault="00680466" w:rsidP="00183622">
            <w:pPr>
              <w:pStyle w:val="Profil-Level1"/>
            </w:pPr>
            <w:r w:rsidRPr="000733D7">
              <w:t>Kunde</w:t>
            </w:r>
          </w:p>
        </w:tc>
        <w:tc>
          <w:tcPr>
            <w:tcW w:w="6662" w:type="dxa"/>
            <w:shd w:val="clear" w:color="auto" w:fill="auto"/>
          </w:tcPr>
          <w:p w14:paraId="2280867E" w14:textId="4210AFE9" w:rsidR="00680466" w:rsidRPr="00183622" w:rsidRDefault="0052610C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Bundesamt für Güterverkehr</w:t>
            </w:r>
          </w:p>
        </w:tc>
      </w:tr>
      <w:tr w:rsidR="00680466" w14:paraId="59862D29" w14:textId="77777777" w:rsidTr="00183622">
        <w:trPr>
          <w:trHeight w:val="517"/>
        </w:trPr>
        <w:tc>
          <w:tcPr>
            <w:tcW w:w="2552" w:type="dxa"/>
            <w:shd w:val="clear" w:color="auto" w:fill="CAD2E4"/>
          </w:tcPr>
          <w:p w14:paraId="1E056C11" w14:textId="77777777" w:rsidR="00680466" w:rsidRPr="000733D7" w:rsidRDefault="00680466" w:rsidP="00183622">
            <w:pPr>
              <w:pStyle w:val="Profil-Level1"/>
            </w:pPr>
            <w:r w:rsidRPr="000733D7">
              <w:lastRenderedPageBreak/>
              <w:t>Einsatzort</w:t>
            </w:r>
          </w:p>
        </w:tc>
        <w:tc>
          <w:tcPr>
            <w:tcW w:w="6662" w:type="dxa"/>
            <w:shd w:val="clear" w:color="auto" w:fill="auto"/>
          </w:tcPr>
          <w:p w14:paraId="510F7847" w14:textId="62B9C2C2" w:rsidR="00680466" w:rsidRPr="00183622" w:rsidRDefault="0052610C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Köln</w:t>
            </w:r>
          </w:p>
        </w:tc>
      </w:tr>
      <w:tr w:rsidR="00680466" w:rsidRPr="000733D7" w14:paraId="4ED2976F" w14:textId="77777777" w:rsidTr="00183622">
        <w:trPr>
          <w:trHeight w:val="517"/>
        </w:trPr>
        <w:tc>
          <w:tcPr>
            <w:tcW w:w="2552" w:type="dxa"/>
            <w:shd w:val="clear" w:color="auto" w:fill="CAD2E4"/>
          </w:tcPr>
          <w:p w14:paraId="0B7F50EB" w14:textId="77777777" w:rsidR="00680466" w:rsidRPr="000733D7" w:rsidRDefault="00680466" w:rsidP="00183622">
            <w:pPr>
              <w:pStyle w:val="Profil-Level1"/>
            </w:pPr>
            <w:r w:rsidRPr="000733D7">
              <w:t>Tätigkeit</w:t>
            </w:r>
          </w:p>
        </w:tc>
        <w:tc>
          <w:tcPr>
            <w:tcW w:w="6662" w:type="dxa"/>
            <w:shd w:val="clear" w:color="auto" w:fill="auto"/>
          </w:tcPr>
          <w:p w14:paraId="2E5004BD" w14:textId="3B77CFD7" w:rsidR="00680466" w:rsidRPr="00183622" w:rsidRDefault="0052610C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Beratung zur Einführung von Geschäftsprozessmodellierung im Hinblick auf den Einsatz modelbasierten Testens</w:t>
            </w:r>
          </w:p>
        </w:tc>
      </w:tr>
      <w:tr w:rsidR="00680466" w14:paraId="281C7592" w14:textId="77777777" w:rsidTr="00183622">
        <w:trPr>
          <w:trHeight w:val="517"/>
        </w:trPr>
        <w:tc>
          <w:tcPr>
            <w:tcW w:w="2552" w:type="dxa"/>
            <w:shd w:val="clear" w:color="auto" w:fill="CAD2E4"/>
          </w:tcPr>
          <w:p w14:paraId="00084FD3" w14:textId="77777777" w:rsidR="00680466" w:rsidRPr="000733D7" w:rsidRDefault="00680466" w:rsidP="00183622">
            <w:pPr>
              <w:pStyle w:val="Profil-Level1"/>
            </w:pPr>
            <w:r w:rsidRPr="000733D7">
              <w:t>Zeitraum</w:t>
            </w:r>
          </w:p>
        </w:tc>
        <w:tc>
          <w:tcPr>
            <w:tcW w:w="6662" w:type="dxa"/>
            <w:shd w:val="clear" w:color="auto" w:fill="auto"/>
          </w:tcPr>
          <w:p w14:paraId="59EB049A" w14:textId="4C3AEDC4" w:rsidR="00680466" w:rsidRPr="00183622" w:rsidRDefault="00680466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0</w:t>
            </w:r>
            <w:r w:rsidR="0052610C" w:rsidRPr="00183622">
              <w:rPr>
                <w:b w:val="0"/>
              </w:rPr>
              <w:t>9</w:t>
            </w:r>
            <w:r w:rsidRPr="00183622">
              <w:rPr>
                <w:b w:val="0"/>
              </w:rPr>
              <w:t xml:space="preserve">/2016 – </w:t>
            </w:r>
            <w:r w:rsidR="0052610C" w:rsidRPr="00183622">
              <w:rPr>
                <w:b w:val="0"/>
              </w:rPr>
              <w:t>laufend</w:t>
            </w:r>
          </w:p>
        </w:tc>
      </w:tr>
      <w:tr w:rsidR="00680466" w:rsidRPr="000733D7" w14:paraId="577B7347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66D7192F" w14:textId="77777777" w:rsidR="00680466" w:rsidRPr="000733D7" w:rsidRDefault="00680466" w:rsidP="00183622">
            <w:pPr>
              <w:pStyle w:val="Profil-Level1"/>
            </w:pPr>
            <w:r w:rsidRPr="000733D7">
              <w:t>Aufgaben</w:t>
            </w:r>
          </w:p>
        </w:tc>
        <w:tc>
          <w:tcPr>
            <w:tcW w:w="6662" w:type="dxa"/>
          </w:tcPr>
          <w:p w14:paraId="017C8829" w14:textId="74A654F9" w:rsidR="0052610C" w:rsidRDefault="0052610C" w:rsidP="00183622">
            <w:pPr>
              <w:pStyle w:val="Profil-Leaf"/>
              <w:numPr>
                <w:ilvl w:val="0"/>
                <w:numId w:val="24"/>
              </w:numPr>
            </w:pPr>
            <w:r>
              <w:t>Planung und Durchführung behördenübergreifender Workshops zum Wissensaustausch bezüglich des Einsatzes von ARIS</w:t>
            </w:r>
          </w:p>
          <w:p w14:paraId="2C16CE11" w14:textId="52A1FC01" w:rsidR="0052610C" w:rsidRDefault="0052610C" w:rsidP="00183622">
            <w:pPr>
              <w:pStyle w:val="Profil-Leaf"/>
              <w:numPr>
                <w:ilvl w:val="0"/>
                <w:numId w:val="24"/>
              </w:numPr>
            </w:pPr>
            <w:r>
              <w:t>Durchführung von ARIS Schulungen</w:t>
            </w:r>
          </w:p>
          <w:p w14:paraId="2B4D853C" w14:textId="38A28F18" w:rsidR="0052610C" w:rsidRDefault="0052610C" w:rsidP="00183622">
            <w:pPr>
              <w:pStyle w:val="Profil-Leaf"/>
              <w:numPr>
                <w:ilvl w:val="0"/>
                <w:numId w:val="24"/>
              </w:numPr>
            </w:pPr>
            <w:r>
              <w:t>Erstellung eines Grobkonzepts zum Anforderungsmangement</w:t>
            </w:r>
          </w:p>
          <w:p w14:paraId="4F5861D0" w14:textId="719EFE10" w:rsidR="0052610C" w:rsidRDefault="0052610C" w:rsidP="00183622">
            <w:pPr>
              <w:pStyle w:val="Profil-Leaf"/>
              <w:numPr>
                <w:ilvl w:val="0"/>
                <w:numId w:val="24"/>
              </w:numPr>
            </w:pPr>
            <w:r>
              <w:t>Konzeptionierung einer Entwurfsmethode für die modellbasierte Testfallableitung</w:t>
            </w:r>
          </w:p>
          <w:p w14:paraId="64EE1449" w14:textId="3DB91C39" w:rsidR="00680466" w:rsidRDefault="0052610C" w:rsidP="00183622">
            <w:pPr>
              <w:pStyle w:val="Profil-Leaf"/>
              <w:numPr>
                <w:ilvl w:val="0"/>
                <w:numId w:val="24"/>
              </w:numPr>
            </w:pPr>
            <w:r>
              <w:t>Pilotierung eines modellgetriebenen Testprozesses</w:t>
            </w:r>
          </w:p>
          <w:p w14:paraId="6966B1F5" w14:textId="7712B694" w:rsidR="0052610C" w:rsidRDefault="0052610C" w:rsidP="00183622">
            <w:pPr>
              <w:pStyle w:val="Profil-Leaf"/>
              <w:numPr>
                <w:ilvl w:val="0"/>
                <w:numId w:val="24"/>
              </w:numPr>
            </w:pPr>
            <w:r>
              <w:t>Erstellung und Einführung eines Testhandbuchs</w:t>
            </w:r>
          </w:p>
          <w:p w14:paraId="23F34FD4" w14:textId="6A9ECE75" w:rsidR="0052610C" w:rsidRDefault="0052610C" w:rsidP="00183622">
            <w:pPr>
              <w:pStyle w:val="Profil-Leaf"/>
              <w:numPr>
                <w:ilvl w:val="0"/>
                <w:numId w:val="24"/>
              </w:numPr>
            </w:pPr>
            <w:r>
              <w:t>Evaluierung und Etablierung von Testwerkzeugen</w:t>
            </w:r>
          </w:p>
          <w:p w14:paraId="6AA8596C" w14:textId="0D5574E8" w:rsidR="00680466" w:rsidRPr="001F3AB8" w:rsidRDefault="0052610C" w:rsidP="00183622">
            <w:pPr>
              <w:pStyle w:val="Profil-Leaf"/>
              <w:numPr>
                <w:ilvl w:val="0"/>
                <w:numId w:val="24"/>
              </w:numPr>
            </w:pPr>
            <w:r>
              <w:t>Durchführung von Schulungen zu Testmethodik und -Werkzeugen</w:t>
            </w:r>
          </w:p>
        </w:tc>
      </w:tr>
      <w:tr w:rsidR="00183622" w:rsidRPr="000733D7" w14:paraId="3C2AFD1F" w14:textId="77777777" w:rsidTr="00183622">
        <w:trPr>
          <w:trHeight w:val="517"/>
        </w:trPr>
        <w:tc>
          <w:tcPr>
            <w:tcW w:w="2552" w:type="dxa"/>
            <w:shd w:val="clear" w:color="auto" w:fill="auto"/>
          </w:tcPr>
          <w:p w14:paraId="77BAC16A" w14:textId="77777777" w:rsidR="00183622" w:rsidRDefault="00183622" w:rsidP="00183622">
            <w:pPr>
              <w:pStyle w:val="Profil-Level1"/>
            </w:pPr>
          </w:p>
          <w:p w14:paraId="5C3AD680" w14:textId="1A6A3688" w:rsidR="00706BF4" w:rsidRPr="000733D7" w:rsidRDefault="00706BF4" w:rsidP="00183622">
            <w:pPr>
              <w:pStyle w:val="Profil-Level1"/>
            </w:pPr>
          </w:p>
        </w:tc>
        <w:tc>
          <w:tcPr>
            <w:tcW w:w="6662" w:type="dxa"/>
            <w:shd w:val="clear" w:color="auto" w:fill="auto"/>
          </w:tcPr>
          <w:p w14:paraId="5843CD62" w14:textId="77777777" w:rsidR="00183622" w:rsidRDefault="00183622" w:rsidP="00183622">
            <w:pPr>
              <w:pStyle w:val="Profil-Leaf"/>
            </w:pPr>
          </w:p>
        </w:tc>
      </w:tr>
      <w:tr w:rsidR="00DB358E" w14:paraId="2EC6A897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3F4B7907" w14:textId="77777777" w:rsidR="00DB358E" w:rsidRPr="000733D7" w:rsidRDefault="00DB358E" w:rsidP="00183622">
            <w:pPr>
              <w:pStyle w:val="Profil-Level1"/>
            </w:pPr>
            <w:r w:rsidRPr="000733D7">
              <w:t>Projektname</w:t>
            </w:r>
          </w:p>
        </w:tc>
        <w:tc>
          <w:tcPr>
            <w:tcW w:w="6662" w:type="dxa"/>
          </w:tcPr>
          <w:p w14:paraId="4D6ECD4C" w14:textId="77777777" w:rsidR="00DB358E" w:rsidRPr="000733D7" w:rsidRDefault="00DB358E" w:rsidP="00CC3657">
            <w:pPr>
              <w:pStyle w:val="Profil-Level1"/>
            </w:pPr>
            <w:r w:rsidRPr="000733D7">
              <w:t>FAER-Vollautomatisierung</w:t>
            </w:r>
          </w:p>
        </w:tc>
      </w:tr>
      <w:tr w:rsidR="00DB358E" w14:paraId="613BAE55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63E6361" w14:textId="77777777" w:rsidR="00DB358E" w:rsidRPr="000733D7" w:rsidRDefault="00DB358E" w:rsidP="00183622">
            <w:pPr>
              <w:pStyle w:val="Profil-Level1"/>
            </w:pPr>
            <w:r w:rsidRPr="000733D7">
              <w:t>Branche</w:t>
            </w:r>
          </w:p>
        </w:tc>
        <w:tc>
          <w:tcPr>
            <w:tcW w:w="6662" w:type="dxa"/>
          </w:tcPr>
          <w:p w14:paraId="72772E64" w14:textId="1962B8EF" w:rsidR="00DB358E" w:rsidRPr="000733D7" w:rsidRDefault="00E96C35" w:rsidP="00CC3657">
            <w:pPr>
              <w:pStyle w:val="Profil-Level1"/>
            </w:pPr>
            <w:r>
              <w:t>Behörde</w:t>
            </w:r>
          </w:p>
        </w:tc>
      </w:tr>
      <w:tr w:rsidR="00DB358E" w14:paraId="1B7ED6CB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499BE465" w14:textId="77777777" w:rsidR="00DB358E" w:rsidRPr="000733D7" w:rsidRDefault="00DB358E" w:rsidP="00183622">
            <w:pPr>
              <w:pStyle w:val="Profil-Level1"/>
            </w:pPr>
            <w:r w:rsidRPr="000733D7">
              <w:t>Kunde</w:t>
            </w:r>
          </w:p>
        </w:tc>
        <w:tc>
          <w:tcPr>
            <w:tcW w:w="6662" w:type="dxa"/>
          </w:tcPr>
          <w:p w14:paraId="7C95D7A5" w14:textId="16A5984B" w:rsidR="00DB358E" w:rsidRPr="00183622" w:rsidRDefault="00DB358E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Kraftfahrt</w:t>
            </w:r>
            <w:r w:rsidR="00E96C35" w:rsidRPr="00183622">
              <w:rPr>
                <w:b w:val="0"/>
              </w:rPr>
              <w:t>-B</w:t>
            </w:r>
            <w:r w:rsidRPr="00183622">
              <w:rPr>
                <w:b w:val="0"/>
              </w:rPr>
              <w:t>undesamt</w:t>
            </w:r>
          </w:p>
        </w:tc>
      </w:tr>
      <w:tr w:rsidR="00DB358E" w14:paraId="16809BAD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6C02FB57" w14:textId="77777777" w:rsidR="00DB358E" w:rsidRPr="000733D7" w:rsidRDefault="00DB358E" w:rsidP="00183622">
            <w:pPr>
              <w:pStyle w:val="Profil-Level1"/>
            </w:pPr>
            <w:r w:rsidRPr="000733D7">
              <w:t>Einsatzort</w:t>
            </w:r>
          </w:p>
        </w:tc>
        <w:tc>
          <w:tcPr>
            <w:tcW w:w="6662" w:type="dxa"/>
          </w:tcPr>
          <w:p w14:paraId="49713164" w14:textId="77777777" w:rsidR="00DB358E" w:rsidRPr="00183622" w:rsidRDefault="00DB358E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Flensburg</w:t>
            </w:r>
          </w:p>
        </w:tc>
      </w:tr>
      <w:tr w:rsidR="00DB358E" w:rsidRPr="000733D7" w14:paraId="7CCBAF29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5EE10739" w14:textId="77777777" w:rsidR="00DB358E" w:rsidRPr="000733D7" w:rsidRDefault="00DB358E" w:rsidP="00183622">
            <w:pPr>
              <w:pStyle w:val="Profil-Level1"/>
            </w:pPr>
            <w:r w:rsidRPr="000733D7">
              <w:t>Tätigkeit</w:t>
            </w:r>
          </w:p>
        </w:tc>
        <w:tc>
          <w:tcPr>
            <w:tcW w:w="6662" w:type="dxa"/>
          </w:tcPr>
          <w:p w14:paraId="79DF0B91" w14:textId="125EF40C" w:rsidR="00A54A88" w:rsidRPr="00183622" w:rsidRDefault="00DB358E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 xml:space="preserve">Projektassistenz, Testmanagement, Testkoordinator, Senior Test Professional, </w:t>
            </w:r>
            <w:proofErr w:type="spellStart"/>
            <w:r w:rsidR="00E96C35" w:rsidRPr="00183622">
              <w:rPr>
                <w:b w:val="0"/>
              </w:rPr>
              <w:t>Testautomatisierer</w:t>
            </w:r>
            <w:proofErr w:type="spellEnd"/>
            <w:r w:rsidR="00E96C35" w:rsidRPr="00183622">
              <w:rPr>
                <w:b w:val="0"/>
              </w:rPr>
              <w:t xml:space="preserve">, </w:t>
            </w:r>
            <w:r w:rsidRPr="00183622">
              <w:rPr>
                <w:b w:val="0"/>
              </w:rPr>
              <w:t>Anforderungsmanag</w:t>
            </w:r>
            <w:r w:rsidR="00E96C35" w:rsidRPr="00183622">
              <w:rPr>
                <w:b w:val="0"/>
              </w:rPr>
              <w:t>e</w:t>
            </w:r>
            <w:r w:rsidRPr="00183622">
              <w:rPr>
                <w:b w:val="0"/>
              </w:rPr>
              <w:t>ment</w:t>
            </w:r>
          </w:p>
        </w:tc>
      </w:tr>
      <w:tr w:rsidR="00DB358E" w14:paraId="5834B7DE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D0BB0E8" w14:textId="77777777" w:rsidR="00DB358E" w:rsidRPr="000733D7" w:rsidRDefault="00DB358E" w:rsidP="00183622">
            <w:pPr>
              <w:pStyle w:val="Profil-Level1"/>
            </w:pPr>
            <w:r w:rsidRPr="000733D7">
              <w:t>Zeitraum</w:t>
            </w:r>
          </w:p>
        </w:tc>
        <w:tc>
          <w:tcPr>
            <w:tcW w:w="6662" w:type="dxa"/>
          </w:tcPr>
          <w:p w14:paraId="348E753F" w14:textId="77777777" w:rsidR="00DB358E" w:rsidRPr="00183622" w:rsidRDefault="00DB358E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 xml:space="preserve">06/2014 – </w:t>
            </w:r>
            <w:r w:rsidR="00DE1935" w:rsidRPr="00183622">
              <w:rPr>
                <w:b w:val="0"/>
              </w:rPr>
              <w:t>0</w:t>
            </w:r>
            <w:r w:rsidR="00715B54" w:rsidRPr="00183622">
              <w:rPr>
                <w:b w:val="0"/>
              </w:rPr>
              <w:t>1</w:t>
            </w:r>
            <w:r w:rsidRPr="00183622">
              <w:rPr>
                <w:b w:val="0"/>
              </w:rPr>
              <w:t>/201</w:t>
            </w:r>
            <w:r w:rsidR="00715B54" w:rsidRPr="00183622">
              <w:rPr>
                <w:b w:val="0"/>
              </w:rPr>
              <w:t>7</w:t>
            </w:r>
          </w:p>
        </w:tc>
      </w:tr>
      <w:tr w:rsidR="00DB358E" w:rsidRPr="00821297" w14:paraId="2CEA314A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492786C4" w14:textId="77777777" w:rsidR="00DB358E" w:rsidRPr="000733D7" w:rsidRDefault="00DB358E" w:rsidP="00183622">
            <w:pPr>
              <w:pStyle w:val="Profil-Level1"/>
            </w:pPr>
            <w:r w:rsidRPr="000733D7">
              <w:t>Aufgaben</w:t>
            </w:r>
          </w:p>
        </w:tc>
        <w:tc>
          <w:tcPr>
            <w:tcW w:w="6662" w:type="dxa"/>
          </w:tcPr>
          <w:p w14:paraId="0C69E5FF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Festlegung einer modellbasierten Methode zur Ableitung von Testfällen basierend auf ARIS-Prozessketten</w:t>
            </w:r>
          </w:p>
          <w:p w14:paraId="55A9247A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Proof of Concepts für diverse Testautomatisierungsvorhaben im Rahmen der Integration verschiedener Werkzeuge</w:t>
            </w:r>
          </w:p>
          <w:p w14:paraId="54E9490A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Unterstützung in allen Belangen der Testplanung, -ausführung, -steuerung und -auswertung</w:t>
            </w:r>
          </w:p>
          <w:p w14:paraId="14A3F3FB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Coaching der Testgruppe, des Prüfverantwortlichen, Beratung des Projektleiters</w:t>
            </w:r>
          </w:p>
          <w:p w14:paraId="70D39482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Erstellung einer schlüsselwort- und datengetriebenen Testautomation für Dialoganwendungen und Webservices, zur Anwendung für die Verfahrensbetreuung</w:t>
            </w:r>
          </w:p>
          <w:p w14:paraId="7FF5457F" w14:textId="38E688A5" w:rsidR="00715B54" w:rsidRDefault="00715B54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Konzeption und Durchführung von Performance-, Securitytests für  Dialoganwendungen</w:t>
            </w:r>
          </w:p>
          <w:p w14:paraId="7F1501EC" w14:textId="5875A7BB" w:rsidR="00E10400" w:rsidRDefault="00E10400" w:rsidP="00183622">
            <w:pPr>
              <w:pStyle w:val="Profil-Leaf"/>
              <w:numPr>
                <w:ilvl w:val="0"/>
                <w:numId w:val="24"/>
              </w:numPr>
            </w:pPr>
            <w:r w:rsidRPr="00E10400">
              <w:t>Erstellung von Anforderungen und Durchführungen von Dialogtests im Hinblick auf die Barrierefreiheit</w:t>
            </w:r>
            <w:r>
              <w:t xml:space="preserve"> (gem. BITV)</w:t>
            </w:r>
          </w:p>
          <w:p w14:paraId="7F780627" w14:textId="4D84A3F7" w:rsidR="00715B54" w:rsidRPr="00E10400" w:rsidRDefault="00715B54" w:rsidP="00183622">
            <w:pPr>
              <w:pStyle w:val="Profil-Leaf"/>
              <w:numPr>
                <w:ilvl w:val="0"/>
                <w:numId w:val="24"/>
              </w:numPr>
            </w:pPr>
            <w:r w:rsidRPr="00E10400">
              <w:t>Durchführung von Analysen zum Resourcenverbrausverhalten von verschiedenen Softwarekomponenten</w:t>
            </w:r>
          </w:p>
          <w:p w14:paraId="3A911176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Erhebung von Testfällen aus ARIS-Modellen heraus</w:t>
            </w:r>
          </w:p>
          <w:p w14:paraId="6A57A91E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Manuelle und automatische Durchführung von Tests mit aqua, Ranorex und SoapUI und Protokollierung der Testergebnisse</w:t>
            </w:r>
          </w:p>
          <w:p w14:paraId="3FFFC827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Überarbeitung und Erstellung von ARIS-Modellen</w:t>
            </w:r>
          </w:p>
          <w:p w14:paraId="52AE5B5B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Coaching von Anforderungsanalytikern im Hinblick auf verschiedene Modellierungsansätze</w:t>
            </w:r>
          </w:p>
          <w:p w14:paraId="05F38E13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Ständige Bewertung und Verbesserung des Testprozesses</w:t>
            </w:r>
          </w:p>
          <w:p w14:paraId="6B9E2479" w14:textId="77777777" w:rsidR="00DB358E" w:rsidRPr="00F137DA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Programmierung von ARIS-Auswertungen</w:t>
            </w:r>
          </w:p>
        </w:tc>
      </w:tr>
      <w:tr w:rsidR="00DB358E" w14:paraId="10B6F698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397134EA" w14:textId="77777777" w:rsidR="00DB358E" w:rsidRPr="000733D7" w:rsidRDefault="00DB358E" w:rsidP="00183622">
            <w:pPr>
              <w:pStyle w:val="Profil-Level1"/>
            </w:pPr>
            <w:r w:rsidRPr="000733D7">
              <w:t>Projektname</w:t>
            </w:r>
          </w:p>
        </w:tc>
        <w:tc>
          <w:tcPr>
            <w:tcW w:w="6662" w:type="dxa"/>
          </w:tcPr>
          <w:p w14:paraId="4707C901" w14:textId="77777777" w:rsidR="00DB358E" w:rsidRPr="000733D7" w:rsidRDefault="00DB358E" w:rsidP="00CC3657">
            <w:pPr>
              <w:pStyle w:val="Profil-Level1"/>
            </w:pPr>
            <w:r w:rsidRPr="000733D7">
              <w:t>VZR-Reform</w:t>
            </w:r>
          </w:p>
        </w:tc>
      </w:tr>
      <w:tr w:rsidR="00DB358E" w14:paraId="5C8BDE13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561EE6C8" w14:textId="77777777" w:rsidR="00DB358E" w:rsidRPr="000733D7" w:rsidRDefault="00DB358E" w:rsidP="00183622">
            <w:pPr>
              <w:pStyle w:val="Profil-Level1"/>
            </w:pPr>
            <w:r w:rsidRPr="000733D7">
              <w:t>Branche</w:t>
            </w:r>
          </w:p>
        </w:tc>
        <w:tc>
          <w:tcPr>
            <w:tcW w:w="6662" w:type="dxa"/>
          </w:tcPr>
          <w:p w14:paraId="7A885E05" w14:textId="081C6B23" w:rsidR="00DB358E" w:rsidRPr="00183622" w:rsidRDefault="00E96C35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Behörde</w:t>
            </w:r>
          </w:p>
        </w:tc>
      </w:tr>
      <w:tr w:rsidR="00DB358E" w14:paraId="5368D618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7CD36D45" w14:textId="77777777" w:rsidR="00DB358E" w:rsidRPr="000733D7" w:rsidRDefault="00DB358E" w:rsidP="00183622">
            <w:pPr>
              <w:pStyle w:val="Profil-Level1"/>
            </w:pPr>
            <w:r w:rsidRPr="000733D7">
              <w:t>Kunde</w:t>
            </w:r>
          </w:p>
        </w:tc>
        <w:tc>
          <w:tcPr>
            <w:tcW w:w="6662" w:type="dxa"/>
          </w:tcPr>
          <w:p w14:paraId="5613DF42" w14:textId="265CCF31" w:rsidR="00DB358E" w:rsidRPr="00183622" w:rsidRDefault="00DB358E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Kraftfahrt</w:t>
            </w:r>
            <w:r w:rsidR="00E96C35" w:rsidRPr="00183622">
              <w:rPr>
                <w:b w:val="0"/>
              </w:rPr>
              <w:t>-B</w:t>
            </w:r>
            <w:r w:rsidRPr="00183622">
              <w:rPr>
                <w:b w:val="0"/>
              </w:rPr>
              <w:t>undesamt (BMVI)</w:t>
            </w:r>
          </w:p>
        </w:tc>
      </w:tr>
      <w:tr w:rsidR="00DB358E" w14:paraId="2EC84158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77EA3EDE" w14:textId="77777777" w:rsidR="00DB358E" w:rsidRPr="000733D7" w:rsidRDefault="00DB358E" w:rsidP="00183622">
            <w:pPr>
              <w:pStyle w:val="Profil-Level1"/>
            </w:pPr>
            <w:r w:rsidRPr="000733D7">
              <w:t>Einsatzort</w:t>
            </w:r>
          </w:p>
        </w:tc>
        <w:tc>
          <w:tcPr>
            <w:tcW w:w="6662" w:type="dxa"/>
          </w:tcPr>
          <w:p w14:paraId="707AB6EB" w14:textId="77777777" w:rsidR="00DB358E" w:rsidRPr="00183622" w:rsidRDefault="00DB358E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Flensburg</w:t>
            </w:r>
          </w:p>
        </w:tc>
      </w:tr>
      <w:tr w:rsidR="00DB358E" w:rsidRPr="00B61391" w14:paraId="22E4929E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537F9D11" w14:textId="77777777" w:rsidR="00DB358E" w:rsidRPr="000733D7" w:rsidRDefault="00DB358E" w:rsidP="00183622">
            <w:pPr>
              <w:pStyle w:val="Profil-Level1"/>
            </w:pPr>
            <w:r w:rsidRPr="000733D7">
              <w:t>Tätigkeit</w:t>
            </w:r>
          </w:p>
        </w:tc>
        <w:tc>
          <w:tcPr>
            <w:tcW w:w="6662" w:type="dxa"/>
          </w:tcPr>
          <w:p w14:paraId="61B975AF" w14:textId="1470D218" w:rsidR="00C00735" w:rsidRPr="00183622" w:rsidRDefault="00DB358E" w:rsidP="00CC3657">
            <w:pPr>
              <w:pStyle w:val="Profil-Level1"/>
              <w:rPr>
                <w:b w:val="0"/>
                <w:lang w:val="en-US"/>
              </w:rPr>
            </w:pPr>
            <w:r w:rsidRPr="00183622">
              <w:rPr>
                <w:b w:val="0"/>
                <w:lang w:val="en-US"/>
              </w:rPr>
              <w:t xml:space="preserve">Testmanagement, </w:t>
            </w:r>
            <w:proofErr w:type="spellStart"/>
            <w:r w:rsidRPr="00183622">
              <w:rPr>
                <w:b w:val="0"/>
                <w:lang w:val="en-US"/>
              </w:rPr>
              <w:t>Testkoordin</w:t>
            </w:r>
            <w:r w:rsidR="00C00735" w:rsidRPr="00183622">
              <w:rPr>
                <w:b w:val="0"/>
                <w:lang w:val="en-US"/>
              </w:rPr>
              <w:t>ator</w:t>
            </w:r>
            <w:proofErr w:type="spellEnd"/>
            <w:r w:rsidR="00C00735" w:rsidRPr="00183622">
              <w:rPr>
                <w:b w:val="0"/>
                <w:lang w:val="en-US"/>
              </w:rPr>
              <w:t>, Senior Test Professional</w:t>
            </w:r>
          </w:p>
        </w:tc>
      </w:tr>
      <w:tr w:rsidR="00DB358E" w14:paraId="14CD6CCF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35D97B49" w14:textId="77777777" w:rsidR="00DB358E" w:rsidRPr="000733D7" w:rsidRDefault="00DB358E" w:rsidP="00183622">
            <w:pPr>
              <w:pStyle w:val="Profil-Level1"/>
            </w:pPr>
            <w:r w:rsidRPr="000733D7">
              <w:t>Zeitraum</w:t>
            </w:r>
          </w:p>
        </w:tc>
        <w:tc>
          <w:tcPr>
            <w:tcW w:w="6662" w:type="dxa"/>
          </w:tcPr>
          <w:p w14:paraId="735B68B9" w14:textId="77777777" w:rsidR="00DB358E" w:rsidRPr="00183622" w:rsidRDefault="00DB358E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12/2012 - 05/2014</w:t>
            </w:r>
          </w:p>
        </w:tc>
      </w:tr>
      <w:tr w:rsidR="00DB358E" w:rsidRPr="000733D7" w14:paraId="40D7F298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6604D9F2" w14:textId="77777777" w:rsidR="00DB358E" w:rsidRPr="000733D7" w:rsidRDefault="00DB358E" w:rsidP="00183622">
            <w:pPr>
              <w:pStyle w:val="Profil-Level1"/>
            </w:pPr>
            <w:r w:rsidRPr="000733D7">
              <w:t>Aufgaben</w:t>
            </w:r>
          </w:p>
        </w:tc>
        <w:tc>
          <w:tcPr>
            <w:tcW w:w="6662" w:type="dxa"/>
          </w:tcPr>
          <w:p w14:paraId="6329FFF0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Fachliche Analyse, Bewertung und Qualitätssicherung der Datenmigration des Teilprojekts „VZR-Reform“</w:t>
            </w:r>
          </w:p>
          <w:p w14:paraId="5D4C9106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Unterstützung des Prüfverantwortlichen in der Planung und Durchführung eines Pre-Prod Tests für die VZR-Reform</w:t>
            </w:r>
          </w:p>
          <w:p w14:paraId="5D64702A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Unterstützung in allen Belangen der Testplanung, -ausführung, -steuerung und -auswertung</w:t>
            </w:r>
          </w:p>
          <w:p w14:paraId="712FE50E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Coaching der Testgruppe, des Prüfverantwortlichen, Beratung des Projektleiters</w:t>
            </w:r>
          </w:p>
          <w:p w14:paraId="55733635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Erstellung von Auswertungen und Fehlerrecherchen für eskalierte Fehler</w:t>
            </w:r>
          </w:p>
          <w:p w14:paraId="3FF36D4A" w14:textId="77777777" w:rsidR="00DB358E" w:rsidRPr="000733D7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Erhebung von Testfällen aus ARIS-Modellen heraus</w:t>
            </w:r>
          </w:p>
          <w:p w14:paraId="78B48825" w14:textId="77777777" w:rsidR="00DB358E" w:rsidRPr="008C31B8" w:rsidRDefault="00DB358E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Ständige Bewertung und Verbesserung des Testprozesses</w:t>
            </w:r>
          </w:p>
        </w:tc>
      </w:tr>
      <w:tr w:rsidR="00183622" w:rsidRPr="000733D7" w14:paraId="0BEDEF62" w14:textId="77777777" w:rsidTr="00183622">
        <w:trPr>
          <w:trHeight w:val="517"/>
        </w:trPr>
        <w:tc>
          <w:tcPr>
            <w:tcW w:w="2552" w:type="dxa"/>
            <w:shd w:val="clear" w:color="auto" w:fill="auto"/>
          </w:tcPr>
          <w:p w14:paraId="165A3771" w14:textId="77777777" w:rsidR="00183622" w:rsidRPr="000733D7" w:rsidRDefault="00183622" w:rsidP="00183622">
            <w:pPr>
              <w:pStyle w:val="Profil-Level1"/>
            </w:pPr>
          </w:p>
        </w:tc>
        <w:tc>
          <w:tcPr>
            <w:tcW w:w="6662" w:type="dxa"/>
            <w:shd w:val="clear" w:color="auto" w:fill="auto"/>
          </w:tcPr>
          <w:p w14:paraId="1E0DA133" w14:textId="77777777" w:rsidR="00183622" w:rsidRPr="000733D7" w:rsidRDefault="00183622" w:rsidP="00183622">
            <w:pPr>
              <w:pStyle w:val="Profil-Leaf"/>
            </w:pPr>
          </w:p>
        </w:tc>
      </w:tr>
      <w:tr w:rsidR="00860098" w:rsidRPr="00811620" w14:paraId="594A2471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787BFD4" w14:textId="77777777" w:rsidR="00860098" w:rsidRPr="000733D7" w:rsidRDefault="00860098" w:rsidP="00183622">
            <w:pPr>
              <w:pStyle w:val="Profil-Level1"/>
            </w:pPr>
            <w:r w:rsidRPr="000733D7">
              <w:br w:type="page"/>
              <w:t>Projektname</w:t>
            </w:r>
          </w:p>
        </w:tc>
        <w:tc>
          <w:tcPr>
            <w:tcW w:w="6662" w:type="dxa"/>
          </w:tcPr>
          <w:p w14:paraId="1DD6ECE1" w14:textId="77777777" w:rsidR="00860098" w:rsidRPr="000733D7" w:rsidRDefault="00860098" w:rsidP="00CC3657">
            <w:pPr>
              <w:pStyle w:val="Profil-Level1"/>
            </w:pPr>
            <w:r w:rsidRPr="000733D7">
              <w:t xml:space="preserve">Aufbau eines Test Case </w:t>
            </w:r>
            <w:proofErr w:type="spellStart"/>
            <w:r w:rsidRPr="000733D7">
              <w:t>Repositories</w:t>
            </w:r>
            <w:proofErr w:type="spellEnd"/>
            <w:r w:rsidRPr="000733D7">
              <w:t xml:space="preserve"> für Black-Box Testing</w:t>
            </w:r>
          </w:p>
        </w:tc>
      </w:tr>
      <w:tr w:rsidR="00860098" w14:paraId="6F90602B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0C64DF71" w14:textId="77777777" w:rsidR="00860098" w:rsidRPr="000733D7" w:rsidRDefault="00860098" w:rsidP="00183622">
            <w:pPr>
              <w:pStyle w:val="Profil-Level1"/>
            </w:pPr>
            <w:r w:rsidRPr="000733D7">
              <w:t>Branche</w:t>
            </w:r>
          </w:p>
        </w:tc>
        <w:tc>
          <w:tcPr>
            <w:tcW w:w="6662" w:type="dxa"/>
          </w:tcPr>
          <w:p w14:paraId="14DCA41B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Luftfahrt</w:t>
            </w:r>
          </w:p>
        </w:tc>
      </w:tr>
      <w:tr w:rsidR="00860098" w14:paraId="0D8686A6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0C652F3" w14:textId="77777777" w:rsidR="00860098" w:rsidRPr="000733D7" w:rsidRDefault="00860098" w:rsidP="00183622">
            <w:pPr>
              <w:pStyle w:val="Profil-Level1"/>
            </w:pPr>
            <w:r w:rsidRPr="000733D7">
              <w:t>Kunde</w:t>
            </w:r>
          </w:p>
        </w:tc>
        <w:tc>
          <w:tcPr>
            <w:tcW w:w="6662" w:type="dxa"/>
          </w:tcPr>
          <w:p w14:paraId="2368FB89" w14:textId="5E5922D7" w:rsidR="00860098" w:rsidRPr="00183622" w:rsidRDefault="00E96C35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MINT Software Systems</w:t>
            </w:r>
          </w:p>
        </w:tc>
      </w:tr>
      <w:tr w:rsidR="00860098" w14:paraId="04B643AF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7CE8338A" w14:textId="77777777" w:rsidR="00860098" w:rsidRPr="000733D7" w:rsidRDefault="00860098" w:rsidP="00183622">
            <w:pPr>
              <w:pStyle w:val="Profil-Level1"/>
            </w:pPr>
            <w:r w:rsidRPr="000733D7">
              <w:t>Einsatzort</w:t>
            </w:r>
          </w:p>
        </w:tc>
        <w:tc>
          <w:tcPr>
            <w:tcW w:w="6662" w:type="dxa"/>
          </w:tcPr>
          <w:p w14:paraId="730E3FE6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Kiel</w:t>
            </w:r>
          </w:p>
        </w:tc>
      </w:tr>
      <w:tr w:rsidR="00860098" w:rsidRPr="000733D7" w14:paraId="41007CD4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5F4F3E0E" w14:textId="77777777" w:rsidR="00860098" w:rsidRPr="000733D7" w:rsidRDefault="00860098" w:rsidP="00183622">
            <w:pPr>
              <w:pStyle w:val="Profil-Level1"/>
            </w:pPr>
            <w:r w:rsidRPr="000733D7">
              <w:t>Tätigkeit</w:t>
            </w:r>
          </w:p>
        </w:tc>
        <w:tc>
          <w:tcPr>
            <w:tcW w:w="6662" w:type="dxa"/>
          </w:tcPr>
          <w:p w14:paraId="7E0C82BD" w14:textId="14C30947" w:rsidR="00C00735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Testmanager</w:t>
            </w:r>
          </w:p>
        </w:tc>
      </w:tr>
      <w:tr w:rsidR="00860098" w14:paraId="2BDF026B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4AC1A7B5" w14:textId="77777777" w:rsidR="00860098" w:rsidRPr="000733D7" w:rsidRDefault="00860098" w:rsidP="00183622">
            <w:pPr>
              <w:pStyle w:val="Profil-Level1"/>
            </w:pPr>
            <w:r w:rsidRPr="000733D7">
              <w:t>Zeitraum</w:t>
            </w:r>
          </w:p>
        </w:tc>
        <w:tc>
          <w:tcPr>
            <w:tcW w:w="6662" w:type="dxa"/>
          </w:tcPr>
          <w:p w14:paraId="024BAAAB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10/2009-08/2012</w:t>
            </w:r>
          </w:p>
        </w:tc>
      </w:tr>
      <w:tr w:rsidR="00860098" w:rsidRPr="000733D7" w14:paraId="68319E11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85F1D95" w14:textId="77777777" w:rsidR="00860098" w:rsidRPr="000733D7" w:rsidRDefault="00860098" w:rsidP="00183622">
            <w:pPr>
              <w:pStyle w:val="Profil-Level1"/>
            </w:pPr>
            <w:r w:rsidRPr="000733D7">
              <w:t>Aufgaben</w:t>
            </w:r>
          </w:p>
        </w:tc>
        <w:tc>
          <w:tcPr>
            <w:tcW w:w="6662" w:type="dxa"/>
          </w:tcPr>
          <w:p w14:paraId="63FE95D9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Auswahlverfahren für ein Testmanagement System</w:t>
            </w:r>
          </w:p>
          <w:p w14:paraId="38C792EE" w14:textId="7C1B7189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Schulung der Mitarbeiter im Bereich</w:t>
            </w:r>
            <w:r w:rsidR="00C00735" w:rsidRPr="000733D7">
              <w:t xml:space="preserve"> Testfalldesign und –erstellung</w:t>
            </w:r>
          </w:p>
          <w:p w14:paraId="5B5C79EB" w14:textId="2C8E9B78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Ers</w:t>
            </w:r>
            <w:r w:rsidR="00C00735" w:rsidRPr="000733D7">
              <w:t>tellung der Test-Suite-Struktur</w:t>
            </w:r>
          </w:p>
          <w:p w14:paraId="05BE14D3" w14:textId="2E8A4E00" w:rsidR="00860098" w:rsidRPr="00F137DA" w:rsidRDefault="00860098" w:rsidP="00706BF4">
            <w:pPr>
              <w:pStyle w:val="Profil-Leaf"/>
              <w:numPr>
                <w:ilvl w:val="0"/>
                <w:numId w:val="24"/>
              </w:numPr>
            </w:pPr>
            <w:r w:rsidRPr="000733D7">
              <w:t xml:space="preserve">Etablierung von Prozessen zur </w:t>
            </w:r>
            <w:r w:rsidR="00706BF4">
              <w:t>Verwaltung</w:t>
            </w:r>
            <w:r w:rsidR="00C00735" w:rsidRPr="000733D7">
              <w:t xml:space="preserve"> von Testfällen</w:t>
            </w:r>
          </w:p>
        </w:tc>
      </w:tr>
      <w:tr w:rsidR="00860098" w14:paraId="4F7053C1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160A233" w14:textId="77777777" w:rsidR="00860098" w:rsidRPr="000733D7" w:rsidRDefault="00860098" w:rsidP="00183622">
            <w:pPr>
              <w:pStyle w:val="Profil-Level1"/>
            </w:pPr>
            <w:r w:rsidRPr="000733D7">
              <w:t>Projektname</w:t>
            </w:r>
          </w:p>
        </w:tc>
        <w:tc>
          <w:tcPr>
            <w:tcW w:w="6662" w:type="dxa"/>
          </w:tcPr>
          <w:p w14:paraId="433B27BD" w14:textId="77777777" w:rsidR="00860098" w:rsidRPr="000733D7" w:rsidRDefault="00860098" w:rsidP="00CC3657">
            <w:pPr>
              <w:pStyle w:val="Profil-Level1"/>
            </w:pPr>
            <w:r w:rsidRPr="000733D7">
              <w:t>Aufbau einer nachhaltigen Produktdokumentation</w:t>
            </w:r>
          </w:p>
        </w:tc>
      </w:tr>
      <w:tr w:rsidR="00860098" w14:paraId="215346F7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349E1A4" w14:textId="77777777" w:rsidR="00860098" w:rsidRPr="000733D7" w:rsidRDefault="00860098" w:rsidP="00183622">
            <w:pPr>
              <w:pStyle w:val="Profil-Level1"/>
            </w:pPr>
            <w:r w:rsidRPr="000733D7">
              <w:t>Branche</w:t>
            </w:r>
          </w:p>
        </w:tc>
        <w:tc>
          <w:tcPr>
            <w:tcW w:w="6662" w:type="dxa"/>
          </w:tcPr>
          <w:p w14:paraId="646211D7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Luftfahrt</w:t>
            </w:r>
          </w:p>
        </w:tc>
      </w:tr>
      <w:tr w:rsidR="00860098" w14:paraId="20560C06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2D62DC0" w14:textId="77777777" w:rsidR="00860098" w:rsidRPr="000733D7" w:rsidRDefault="00860098" w:rsidP="00183622">
            <w:pPr>
              <w:pStyle w:val="Profil-Level1"/>
            </w:pPr>
            <w:r w:rsidRPr="000733D7">
              <w:t>Kunde</w:t>
            </w:r>
          </w:p>
        </w:tc>
        <w:tc>
          <w:tcPr>
            <w:tcW w:w="6662" w:type="dxa"/>
          </w:tcPr>
          <w:p w14:paraId="3DA5E52F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MINT Software Systems</w:t>
            </w:r>
          </w:p>
        </w:tc>
      </w:tr>
      <w:tr w:rsidR="00860098" w14:paraId="0D7F1E69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01814C1" w14:textId="77777777" w:rsidR="00860098" w:rsidRPr="000733D7" w:rsidRDefault="00860098" w:rsidP="00183622">
            <w:pPr>
              <w:pStyle w:val="Profil-Level1"/>
            </w:pPr>
            <w:r w:rsidRPr="000733D7">
              <w:t>Einsatzort</w:t>
            </w:r>
          </w:p>
        </w:tc>
        <w:tc>
          <w:tcPr>
            <w:tcW w:w="6662" w:type="dxa"/>
          </w:tcPr>
          <w:p w14:paraId="56E0EA08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Kiel</w:t>
            </w:r>
          </w:p>
        </w:tc>
      </w:tr>
      <w:tr w:rsidR="00860098" w14:paraId="29E837B6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60BE4C07" w14:textId="77777777" w:rsidR="00860098" w:rsidRPr="000733D7" w:rsidRDefault="00860098" w:rsidP="00183622">
            <w:pPr>
              <w:pStyle w:val="Profil-Level1"/>
            </w:pPr>
            <w:r w:rsidRPr="000733D7">
              <w:t>Tätigkeit</w:t>
            </w:r>
          </w:p>
        </w:tc>
        <w:tc>
          <w:tcPr>
            <w:tcW w:w="6662" w:type="dxa"/>
          </w:tcPr>
          <w:p w14:paraId="7F7796FC" w14:textId="73717C73" w:rsidR="008C31B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Projektleiter</w:t>
            </w:r>
          </w:p>
        </w:tc>
      </w:tr>
      <w:tr w:rsidR="00860098" w14:paraId="00A8F313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4CAE05D3" w14:textId="77777777" w:rsidR="00860098" w:rsidRPr="000733D7" w:rsidRDefault="00860098" w:rsidP="00183622">
            <w:pPr>
              <w:pStyle w:val="Profil-Level1"/>
            </w:pPr>
            <w:r w:rsidRPr="000733D7">
              <w:t>Zeitraum</w:t>
            </w:r>
          </w:p>
        </w:tc>
        <w:tc>
          <w:tcPr>
            <w:tcW w:w="6662" w:type="dxa"/>
          </w:tcPr>
          <w:p w14:paraId="4B225F25" w14:textId="7AE2F7F0" w:rsidR="00C00735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10/2008-08/2012</w:t>
            </w:r>
          </w:p>
        </w:tc>
      </w:tr>
      <w:tr w:rsidR="00860098" w:rsidRPr="00811620" w14:paraId="37B79E6B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48E59A92" w14:textId="77777777" w:rsidR="00860098" w:rsidRPr="000733D7" w:rsidRDefault="00860098" w:rsidP="00183622">
            <w:pPr>
              <w:pStyle w:val="Profil-Level1"/>
            </w:pPr>
            <w:r w:rsidRPr="000733D7">
              <w:t>Aufgaben</w:t>
            </w:r>
          </w:p>
        </w:tc>
        <w:tc>
          <w:tcPr>
            <w:tcW w:w="6662" w:type="dxa"/>
          </w:tcPr>
          <w:p w14:paraId="2B679F64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Technische Konzeption der Online-Hilfe.</w:t>
            </w:r>
          </w:p>
          <w:p w14:paraId="415A9CB0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Durchführung von Produktschulungen.</w:t>
            </w:r>
          </w:p>
          <w:p w14:paraId="4C39F237" w14:textId="4E3831D2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Enge Zusammenarbeit mit den technischen Red</w:t>
            </w:r>
            <w:r w:rsidR="00C00735" w:rsidRPr="000733D7">
              <w:t>akteuren</w:t>
            </w:r>
          </w:p>
          <w:p w14:paraId="660DFF7F" w14:textId="20D32B5A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Erstellung von Standards</w:t>
            </w:r>
            <w:r w:rsidR="00C00735" w:rsidRPr="000733D7">
              <w:t xml:space="preserve"> für usability-relevante Fehler</w:t>
            </w:r>
          </w:p>
          <w:p w14:paraId="420F8AF8" w14:textId="265FE90A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Integration der Online-Hilfe in das zentrale Repository und Kopplung der Dokumentationsprozesse mit der Entwicklung, dem Sup</w:t>
            </w:r>
            <w:r w:rsidR="00C00735" w:rsidRPr="000733D7">
              <w:t>port und der Qualitätssicherung</w:t>
            </w:r>
          </w:p>
          <w:p w14:paraId="69533225" w14:textId="77777777" w:rsidR="00860098" w:rsidRPr="00811620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lastRenderedPageBreak/>
              <w:t>Dokumentation aller Prozesse</w:t>
            </w:r>
          </w:p>
        </w:tc>
      </w:tr>
      <w:tr w:rsidR="00183622" w:rsidRPr="00811620" w14:paraId="6A1F9A97" w14:textId="77777777" w:rsidTr="00183622">
        <w:trPr>
          <w:trHeight w:val="517"/>
        </w:trPr>
        <w:tc>
          <w:tcPr>
            <w:tcW w:w="2552" w:type="dxa"/>
            <w:shd w:val="clear" w:color="auto" w:fill="auto"/>
          </w:tcPr>
          <w:p w14:paraId="02DDC628" w14:textId="77777777" w:rsidR="00183622" w:rsidRPr="000733D7" w:rsidRDefault="00183622" w:rsidP="00183622">
            <w:pPr>
              <w:pStyle w:val="Profil-Level1"/>
            </w:pPr>
          </w:p>
        </w:tc>
        <w:tc>
          <w:tcPr>
            <w:tcW w:w="6662" w:type="dxa"/>
            <w:shd w:val="clear" w:color="auto" w:fill="auto"/>
          </w:tcPr>
          <w:p w14:paraId="11078FAD" w14:textId="77777777" w:rsidR="00183622" w:rsidRPr="000733D7" w:rsidRDefault="00183622" w:rsidP="00183622">
            <w:pPr>
              <w:pStyle w:val="Profil-Leaf"/>
            </w:pPr>
          </w:p>
        </w:tc>
      </w:tr>
      <w:tr w:rsidR="00860098" w:rsidRPr="000733D7" w14:paraId="7FC0312A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6C03C251" w14:textId="77777777" w:rsidR="00860098" w:rsidRPr="000733D7" w:rsidRDefault="00860098" w:rsidP="00183622">
            <w:pPr>
              <w:pStyle w:val="Profil-Level1"/>
            </w:pPr>
            <w:r w:rsidRPr="000733D7">
              <w:t>Projektname</w:t>
            </w:r>
          </w:p>
        </w:tc>
        <w:tc>
          <w:tcPr>
            <w:tcW w:w="6662" w:type="dxa"/>
          </w:tcPr>
          <w:p w14:paraId="674290F7" w14:textId="77777777" w:rsidR="00860098" w:rsidRPr="000733D7" w:rsidRDefault="00860098" w:rsidP="00CC3657">
            <w:pPr>
              <w:pStyle w:val="Profil-Level1"/>
            </w:pPr>
            <w:r w:rsidRPr="000733D7">
              <w:t xml:space="preserve">Einführung und Erweiterung eines </w:t>
            </w:r>
            <w:proofErr w:type="spellStart"/>
            <w:r w:rsidRPr="000733D7">
              <w:t>Continuous</w:t>
            </w:r>
            <w:proofErr w:type="spellEnd"/>
            <w:r w:rsidRPr="000733D7">
              <w:t xml:space="preserve"> Integration Systems</w:t>
            </w:r>
          </w:p>
        </w:tc>
      </w:tr>
      <w:tr w:rsidR="00860098" w14:paraId="7E32F8EC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0B2B0582" w14:textId="77777777" w:rsidR="00860098" w:rsidRPr="000733D7" w:rsidRDefault="00860098" w:rsidP="00183622">
            <w:pPr>
              <w:pStyle w:val="Profil-Level1"/>
            </w:pPr>
            <w:r w:rsidRPr="000733D7">
              <w:t>Branche</w:t>
            </w:r>
          </w:p>
        </w:tc>
        <w:tc>
          <w:tcPr>
            <w:tcW w:w="6662" w:type="dxa"/>
          </w:tcPr>
          <w:p w14:paraId="0C7EF969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IT</w:t>
            </w:r>
          </w:p>
        </w:tc>
      </w:tr>
      <w:tr w:rsidR="00860098" w14:paraId="70A0B186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04847664" w14:textId="77777777" w:rsidR="00860098" w:rsidRPr="000733D7" w:rsidRDefault="00860098" w:rsidP="00183622">
            <w:pPr>
              <w:pStyle w:val="Profil-Level1"/>
            </w:pPr>
            <w:r w:rsidRPr="000733D7">
              <w:t>Kunde</w:t>
            </w:r>
          </w:p>
        </w:tc>
        <w:tc>
          <w:tcPr>
            <w:tcW w:w="6662" w:type="dxa"/>
          </w:tcPr>
          <w:p w14:paraId="68BE8928" w14:textId="4481035C" w:rsidR="00860098" w:rsidRPr="00183622" w:rsidRDefault="00E96C35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MINT Software Systems</w:t>
            </w:r>
          </w:p>
        </w:tc>
      </w:tr>
      <w:tr w:rsidR="00860098" w14:paraId="24C2ACDF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5FC75465" w14:textId="77777777" w:rsidR="00860098" w:rsidRPr="000733D7" w:rsidRDefault="00860098" w:rsidP="00183622">
            <w:pPr>
              <w:pStyle w:val="Profil-Level1"/>
            </w:pPr>
            <w:r w:rsidRPr="000733D7">
              <w:t>Einsatzort</w:t>
            </w:r>
          </w:p>
        </w:tc>
        <w:tc>
          <w:tcPr>
            <w:tcW w:w="6662" w:type="dxa"/>
          </w:tcPr>
          <w:p w14:paraId="7CFD8420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Kiel</w:t>
            </w:r>
          </w:p>
        </w:tc>
      </w:tr>
      <w:tr w:rsidR="00860098" w14:paraId="59B62B39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5B6EBA8E" w14:textId="77777777" w:rsidR="00860098" w:rsidRPr="000733D7" w:rsidRDefault="00860098" w:rsidP="00183622">
            <w:pPr>
              <w:pStyle w:val="Profil-Level1"/>
            </w:pPr>
            <w:r w:rsidRPr="000733D7">
              <w:t>Tätigkeit</w:t>
            </w:r>
          </w:p>
        </w:tc>
        <w:tc>
          <w:tcPr>
            <w:tcW w:w="6662" w:type="dxa"/>
          </w:tcPr>
          <w:p w14:paraId="41F7C7BB" w14:textId="1971ADCA" w:rsidR="00C00735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Projektleiter</w:t>
            </w:r>
          </w:p>
        </w:tc>
      </w:tr>
      <w:tr w:rsidR="00860098" w14:paraId="0522A2B0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3CA4FED3" w14:textId="77777777" w:rsidR="00860098" w:rsidRPr="000733D7" w:rsidRDefault="00860098" w:rsidP="00183622">
            <w:pPr>
              <w:pStyle w:val="Profil-Level1"/>
            </w:pPr>
            <w:r w:rsidRPr="000733D7">
              <w:t>Zeitraum</w:t>
            </w:r>
          </w:p>
        </w:tc>
        <w:tc>
          <w:tcPr>
            <w:tcW w:w="6662" w:type="dxa"/>
          </w:tcPr>
          <w:p w14:paraId="20D0CBAE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08/2010-08/2012</w:t>
            </w:r>
          </w:p>
        </w:tc>
      </w:tr>
      <w:tr w:rsidR="00860098" w:rsidRPr="000733D7" w14:paraId="16236092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4872D730" w14:textId="77777777" w:rsidR="00860098" w:rsidRPr="000733D7" w:rsidRDefault="00860098" w:rsidP="00183622">
            <w:pPr>
              <w:pStyle w:val="Profil-Level1"/>
            </w:pPr>
            <w:r w:rsidRPr="000733D7">
              <w:t>Aufgaben</w:t>
            </w:r>
          </w:p>
        </w:tc>
        <w:tc>
          <w:tcPr>
            <w:tcW w:w="6662" w:type="dxa"/>
          </w:tcPr>
          <w:p w14:paraId="7D9F9234" w14:textId="56BAD547" w:rsidR="00860098" w:rsidRPr="00706BF4" w:rsidRDefault="00706BF4" w:rsidP="00DD1C1A">
            <w:pPr>
              <w:pStyle w:val="Profil-Leaf"/>
              <w:numPr>
                <w:ilvl w:val="0"/>
                <w:numId w:val="24"/>
              </w:numPr>
              <w:rPr>
                <w:lang w:val="en-US"/>
              </w:rPr>
            </w:pPr>
            <w:r w:rsidRPr="00706BF4">
              <w:rPr>
                <w:lang w:val="en-US"/>
              </w:rPr>
              <w:t xml:space="preserve">Nightly Builds, </w:t>
            </w:r>
            <w:r w:rsidR="00860098" w:rsidRPr="00706BF4">
              <w:rPr>
                <w:lang w:val="en-US"/>
              </w:rPr>
              <w:t>Jira Integration (Build Branding).</w:t>
            </w:r>
          </w:p>
          <w:p w14:paraId="6DB8DE15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Sonar Integration (statische Code Analyse und Unit Test Reports).</w:t>
            </w:r>
          </w:p>
          <w:p w14:paraId="682CBBF2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Schaffung einer zentralen Ablage für alle Build-Artefakte mit eindeutiger Versionskennung.</w:t>
            </w:r>
          </w:p>
          <w:p w14:paraId="1733178C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Schaffung von Packaging Jobs für Auslieferungspakete.</w:t>
            </w:r>
          </w:p>
          <w:p w14:paraId="1E1B072A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Automatisches Deploy von Builds auf Testumgebungen.</w:t>
            </w:r>
          </w:p>
          <w:p w14:paraId="0DEE9DAB" w14:textId="77777777" w:rsidR="00860098" w:rsidRPr="00F137DA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Fernsteuerung von Amazon Web Service-Instanzen.</w:t>
            </w:r>
          </w:p>
        </w:tc>
      </w:tr>
      <w:tr w:rsidR="00860098" w:rsidRPr="000733D7" w14:paraId="04610D2B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3AB02235" w14:textId="77777777" w:rsidR="00860098" w:rsidRPr="000733D7" w:rsidRDefault="00860098" w:rsidP="00183622">
            <w:pPr>
              <w:pStyle w:val="Profil-Level1"/>
            </w:pPr>
            <w:r w:rsidRPr="000733D7">
              <w:t>Projektname</w:t>
            </w:r>
          </w:p>
        </w:tc>
        <w:tc>
          <w:tcPr>
            <w:tcW w:w="6662" w:type="dxa"/>
          </w:tcPr>
          <w:p w14:paraId="121D2D57" w14:textId="77777777" w:rsidR="00860098" w:rsidRPr="000733D7" w:rsidRDefault="00860098" w:rsidP="00CC3657">
            <w:pPr>
              <w:pStyle w:val="Profil-Level1"/>
            </w:pPr>
            <w:r w:rsidRPr="000733D7">
              <w:t>Etablierung von Release Management-Prozessen</w:t>
            </w:r>
          </w:p>
        </w:tc>
      </w:tr>
      <w:tr w:rsidR="00860098" w14:paraId="6C28C9E1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A42E4B1" w14:textId="77777777" w:rsidR="00860098" w:rsidRPr="000733D7" w:rsidRDefault="00860098" w:rsidP="00183622">
            <w:pPr>
              <w:pStyle w:val="Profil-Level1"/>
            </w:pPr>
            <w:r w:rsidRPr="000733D7">
              <w:t>Branche</w:t>
            </w:r>
          </w:p>
        </w:tc>
        <w:tc>
          <w:tcPr>
            <w:tcW w:w="6662" w:type="dxa"/>
          </w:tcPr>
          <w:p w14:paraId="134C2B60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IT</w:t>
            </w:r>
          </w:p>
        </w:tc>
      </w:tr>
      <w:tr w:rsidR="00860098" w14:paraId="7982EDFD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73D5ABEE" w14:textId="77777777" w:rsidR="00860098" w:rsidRPr="000733D7" w:rsidRDefault="00860098" w:rsidP="00183622">
            <w:pPr>
              <w:pStyle w:val="Profil-Level1"/>
            </w:pPr>
            <w:r w:rsidRPr="000733D7">
              <w:t>Kunde</w:t>
            </w:r>
          </w:p>
        </w:tc>
        <w:tc>
          <w:tcPr>
            <w:tcW w:w="6662" w:type="dxa"/>
          </w:tcPr>
          <w:p w14:paraId="6731B894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MINT Software Systems GmbH</w:t>
            </w:r>
          </w:p>
        </w:tc>
      </w:tr>
      <w:tr w:rsidR="00860098" w14:paraId="7E6F984C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EF0F627" w14:textId="77777777" w:rsidR="00860098" w:rsidRPr="000733D7" w:rsidRDefault="00860098" w:rsidP="00183622">
            <w:pPr>
              <w:pStyle w:val="Profil-Level1"/>
            </w:pPr>
            <w:r w:rsidRPr="000733D7">
              <w:t>Einsatzort</w:t>
            </w:r>
          </w:p>
        </w:tc>
        <w:tc>
          <w:tcPr>
            <w:tcW w:w="6662" w:type="dxa"/>
          </w:tcPr>
          <w:p w14:paraId="6D1FF7BA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Kiel</w:t>
            </w:r>
          </w:p>
        </w:tc>
      </w:tr>
      <w:tr w:rsidR="00860098" w14:paraId="48314E6E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A329406" w14:textId="77777777" w:rsidR="00860098" w:rsidRPr="000733D7" w:rsidRDefault="00860098" w:rsidP="00183622">
            <w:pPr>
              <w:pStyle w:val="Profil-Level1"/>
            </w:pPr>
            <w:r w:rsidRPr="000733D7">
              <w:t>Tätigkeit</w:t>
            </w:r>
          </w:p>
        </w:tc>
        <w:tc>
          <w:tcPr>
            <w:tcW w:w="6662" w:type="dxa"/>
          </w:tcPr>
          <w:p w14:paraId="216559C3" w14:textId="533B7499" w:rsidR="00C00735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Qualitätsmanager</w:t>
            </w:r>
          </w:p>
        </w:tc>
      </w:tr>
      <w:tr w:rsidR="00860098" w14:paraId="1D189DAB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69A9B78" w14:textId="77777777" w:rsidR="00860098" w:rsidRPr="000733D7" w:rsidRDefault="00860098" w:rsidP="00183622">
            <w:pPr>
              <w:pStyle w:val="Profil-Level1"/>
            </w:pPr>
            <w:r w:rsidRPr="000733D7">
              <w:t>Zeitraum</w:t>
            </w:r>
          </w:p>
        </w:tc>
        <w:tc>
          <w:tcPr>
            <w:tcW w:w="6662" w:type="dxa"/>
          </w:tcPr>
          <w:p w14:paraId="144B0557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10/2009-05/2012</w:t>
            </w:r>
          </w:p>
        </w:tc>
      </w:tr>
      <w:tr w:rsidR="00860098" w:rsidRPr="000733D7" w14:paraId="5BF8942F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54657266" w14:textId="77777777" w:rsidR="00860098" w:rsidRPr="000733D7" w:rsidRDefault="00860098" w:rsidP="00183622">
            <w:pPr>
              <w:pStyle w:val="Profil-Level1"/>
            </w:pPr>
            <w:r w:rsidRPr="000733D7">
              <w:t>Projektbeschreibung</w:t>
            </w:r>
          </w:p>
        </w:tc>
        <w:tc>
          <w:tcPr>
            <w:tcW w:w="6662" w:type="dxa"/>
          </w:tcPr>
          <w:p w14:paraId="52E2A59F" w14:textId="77777777" w:rsidR="00860098" w:rsidRPr="00860098" w:rsidRDefault="00860098" w:rsidP="00CC3657">
            <w:pPr>
              <w:pStyle w:val="Profil-Leaf"/>
            </w:pPr>
            <w:r w:rsidRPr="00860098">
              <w:t>Optimierung der Anzahl der Produktauslieferungen, nachhaltige Etablierung von Kernprozessen.</w:t>
            </w:r>
          </w:p>
        </w:tc>
      </w:tr>
      <w:tr w:rsidR="00860098" w:rsidRPr="000733D7" w14:paraId="53C3D1BA" w14:textId="77777777" w:rsidTr="006B7790">
        <w:trPr>
          <w:trHeight w:val="527"/>
        </w:trPr>
        <w:tc>
          <w:tcPr>
            <w:tcW w:w="2552" w:type="dxa"/>
            <w:shd w:val="clear" w:color="auto" w:fill="CAD2E4"/>
          </w:tcPr>
          <w:p w14:paraId="6A59BD97" w14:textId="77777777" w:rsidR="00860098" w:rsidRPr="000733D7" w:rsidRDefault="00860098" w:rsidP="00183622">
            <w:pPr>
              <w:pStyle w:val="Profil-Level1"/>
            </w:pPr>
            <w:r w:rsidRPr="000733D7">
              <w:t>Aufgaben</w:t>
            </w:r>
          </w:p>
        </w:tc>
        <w:tc>
          <w:tcPr>
            <w:tcW w:w="6662" w:type="dxa"/>
          </w:tcPr>
          <w:p w14:paraId="0FCB46FD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Zentrale Dokumention aller relevanten Informationen aus dem Bereich Patch- und Release-Management.</w:t>
            </w:r>
          </w:p>
          <w:p w14:paraId="046F186D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Erstellung einer Release Policy bestehend aus Übersicht zur SLA Compliance, Festlegungen zu Release Entry Points und Umgang mit Change Requests.</w:t>
            </w:r>
          </w:p>
          <w:p w14:paraId="3508D023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Festlegung eines Terminrasters für Auslieferungen.</w:t>
            </w:r>
          </w:p>
          <w:p w14:paraId="2E258D95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Ausgestaltung und Dokumentation der Kernprozesse unter Anwendung der Release Policy (Managing the Release Plan, Patch Management Work, Roll-Out Activities).</w:t>
            </w:r>
          </w:p>
          <w:p w14:paraId="71B54FD0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Überarbeitung der Jira-Konfiguration hinsichtlich der Releaseplanung und Workflows.</w:t>
            </w:r>
          </w:p>
        </w:tc>
      </w:tr>
      <w:tr w:rsidR="00183622" w:rsidRPr="000733D7" w14:paraId="325EF606" w14:textId="77777777" w:rsidTr="00183622">
        <w:trPr>
          <w:trHeight w:val="527"/>
        </w:trPr>
        <w:tc>
          <w:tcPr>
            <w:tcW w:w="2552" w:type="dxa"/>
            <w:shd w:val="clear" w:color="auto" w:fill="auto"/>
          </w:tcPr>
          <w:p w14:paraId="63FDACD3" w14:textId="77777777" w:rsidR="00183622" w:rsidRPr="000733D7" w:rsidRDefault="00183622" w:rsidP="00183622">
            <w:pPr>
              <w:pStyle w:val="Profil-Level1"/>
            </w:pPr>
          </w:p>
        </w:tc>
        <w:tc>
          <w:tcPr>
            <w:tcW w:w="6662" w:type="dxa"/>
            <w:shd w:val="clear" w:color="auto" w:fill="auto"/>
          </w:tcPr>
          <w:p w14:paraId="15DBF552" w14:textId="77777777" w:rsidR="00183622" w:rsidRPr="000733D7" w:rsidRDefault="00183622" w:rsidP="00183622">
            <w:pPr>
              <w:pStyle w:val="Profil-Leaf"/>
            </w:pPr>
          </w:p>
        </w:tc>
      </w:tr>
      <w:tr w:rsidR="00860098" w:rsidRPr="000733D7" w14:paraId="0B18713D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6E57F6B5" w14:textId="77777777" w:rsidR="00860098" w:rsidRPr="000733D7" w:rsidRDefault="00860098" w:rsidP="00183622">
            <w:pPr>
              <w:pStyle w:val="Profil-Level1"/>
            </w:pPr>
            <w:r w:rsidRPr="000733D7">
              <w:t>Projektname</w:t>
            </w:r>
          </w:p>
        </w:tc>
        <w:tc>
          <w:tcPr>
            <w:tcW w:w="6662" w:type="dxa"/>
          </w:tcPr>
          <w:p w14:paraId="3FA07E42" w14:textId="77777777" w:rsidR="00860098" w:rsidRPr="000733D7" w:rsidRDefault="00860098" w:rsidP="00CC3657">
            <w:pPr>
              <w:pStyle w:val="Profil-Level1"/>
            </w:pPr>
            <w:r w:rsidRPr="000733D7">
              <w:t>Einführung von statischer Code-Analyse und Code-Reviews</w:t>
            </w:r>
          </w:p>
        </w:tc>
      </w:tr>
      <w:tr w:rsidR="00860098" w14:paraId="73F86465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43BCDAAC" w14:textId="77777777" w:rsidR="00860098" w:rsidRPr="000733D7" w:rsidRDefault="00860098" w:rsidP="00183622">
            <w:pPr>
              <w:pStyle w:val="Profil-Level1"/>
            </w:pPr>
            <w:r w:rsidRPr="000733D7">
              <w:t>Branche</w:t>
            </w:r>
          </w:p>
        </w:tc>
        <w:tc>
          <w:tcPr>
            <w:tcW w:w="6662" w:type="dxa"/>
          </w:tcPr>
          <w:p w14:paraId="3F1DC416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IT</w:t>
            </w:r>
          </w:p>
        </w:tc>
      </w:tr>
      <w:tr w:rsidR="00860098" w14:paraId="77CF7138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B305FD2" w14:textId="77777777" w:rsidR="00860098" w:rsidRPr="000733D7" w:rsidRDefault="00860098" w:rsidP="00183622">
            <w:pPr>
              <w:pStyle w:val="Profil-Level1"/>
            </w:pPr>
            <w:r w:rsidRPr="000733D7">
              <w:t>Kunde</w:t>
            </w:r>
          </w:p>
        </w:tc>
        <w:tc>
          <w:tcPr>
            <w:tcW w:w="6662" w:type="dxa"/>
          </w:tcPr>
          <w:p w14:paraId="29D8A8C6" w14:textId="15DC6019" w:rsidR="00860098" w:rsidRPr="00183622" w:rsidRDefault="00E96C35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MINT Software Systems</w:t>
            </w:r>
          </w:p>
        </w:tc>
      </w:tr>
      <w:tr w:rsidR="00860098" w14:paraId="00CB6B25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6C376182" w14:textId="77777777" w:rsidR="00860098" w:rsidRPr="000733D7" w:rsidRDefault="00860098" w:rsidP="00183622">
            <w:pPr>
              <w:pStyle w:val="Profil-Level1"/>
            </w:pPr>
            <w:r w:rsidRPr="000733D7">
              <w:t>Einsatzort</w:t>
            </w:r>
          </w:p>
        </w:tc>
        <w:tc>
          <w:tcPr>
            <w:tcW w:w="6662" w:type="dxa"/>
          </w:tcPr>
          <w:p w14:paraId="23A4B549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Kiel</w:t>
            </w:r>
          </w:p>
        </w:tc>
      </w:tr>
      <w:tr w:rsidR="00860098" w:rsidRPr="000733D7" w14:paraId="01AC28B7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6DA11B5" w14:textId="77777777" w:rsidR="00860098" w:rsidRPr="000733D7" w:rsidRDefault="00860098" w:rsidP="00183622">
            <w:pPr>
              <w:pStyle w:val="Profil-Level1"/>
            </w:pPr>
            <w:r w:rsidRPr="000733D7">
              <w:t>Tätigkeit</w:t>
            </w:r>
          </w:p>
        </w:tc>
        <w:tc>
          <w:tcPr>
            <w:tcW w:w="6662" w:type="dxa"/>
          </w:tcPr>
          <w:p w14:paraId="46E60720" w14:textId="1DC0B1D4" w:rsidR="00C00735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Initiator und Projektleiter</w:t>
            </w:r>
          </w:p>
        </w:tc>
      </w:tr>
      <w:tr w:rsidR="00860098" w14:paraId="1DFE9B00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44A29440" w14:textId="77777777" w:rsidR="00860098" w:rsidRPr="000733D7" w:rsidRDefault="00860098" w:rsidP="00183622">
            <w:pPr>
              <w:pStyle w:val="Profil-Level1"/>
            </w:pPr>
            <w:r w:rsidRPr="000733D7">
              <w:t>Zeitraum</w:t>
            </w:r>
          </w:p>
        </w:tc>
        <w:tc>
          <w:tcPr>
            <w:tcW w:w="6662" w:type="dxa"/>
          </w:tcPr>
          <w:p w14:paraId="2C1E35B1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09/2010-02/2012</w:t>
            </w:r>
          </w:p>
        </w:tc>
      </w:tr>
      <w:tr w:rsidR="00860098" w:rsidRPr="000733D7" w14:paraId="23D73022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07065CFC" w14:textId="77777777" w:rsidR="00860098" w:rsidRPr="000733D7" w:rsidRDefault="00860098" w:rsidP="00183622">
            <w:pPr>
              <w:pStyle w:val="Profil-Level1"/>
            </w:pPr>
            <w:r w:rsidRPr="000733D7">
              <w:t>Aufgaben</w:t>
            </w:r>
          </w:p>
        </w:tc>
        <w:tc>
          <w:tcPr>
            <w:tcW w:w="6662" w:type="dxa"/>
          </w:tcPr>
          <w:p w14:paraId="1A29E4C0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Risikobewertung von Hotspots im Code.</w:t>
            </w:r>
          </w:p>
          <w:p w14:paraId="54394BE0" w14:textId="77777777" w:rsidR="00860098" w:rsidRPr="0088021C" w:rsidRDefault="00860098" w:rsidP="00183622">
            <w:pPr>
              <w:pStyle w:val="Profil-Leaf"/>
              <w:numPr>
                <w:ilvl w:val="0"/>
                <w:numId w:val="24"/>
              </w:numPr>
              <w:rPr>
                <w:lang w:val="en-US"/>
              </w:rPr>
            </w:pPr>
            <w:r w:rsidRPr="0088021C">
              <w:rPr>
                <w:lang w:val="en-US"/>
              </w:rPr>
              <w:lastRenderedPageBreak/>
              <w:t>Durchsetzung einer „No New Code Violations/Duplications“-Policy.</w:t>
            </w:r>
          </w:p>
          <w:p w14:paraId="3520BE12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Vereinheitlichung des Code-Styles, Initiierung des Wertewandels in Richtung „Clean Code“-Ansatz</w:t>
            </w:r>
          </w:p>
          <w:p w14:paraId="44288F62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Konzeption und Koordination des Serveraufbaus.</w:t>
            </w:r>
          </w:p>
          <w:p w14:paraId="63116A15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Wiederverwendung von Unit- und Integrationstests für automatische Code Coverage-Messungen.</w:t>
            </w:r>
          </w:p>
          <w:p w14:paraId="2E1F8C69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Schulung und Monitoring der Inhouse-Mitarbeiter und  Offshore-Teams während der Einführungsphase.</w:t>
            </w:r>
          </w:p>
          <w:p w14:paraId="0B5A5763" w14:textId="77777777" w:rsidR="00860098" w:rsidRPr="00F137DA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Aufbereitung von Metriken für die Geschäftsführung</w:t>
            </w:r>
            <w:r w:rsidRPr="00F137DA">
              <w:t>.</w:t>
            </w:r>
          </w:p>
        </w:tc>
      </w:tr>
      <w:tr w:rsidR="00183622" w:rsidRPr="000733D7" w14:paraId="6666064B" w14:textId="77777777" w:rsidTr="00183622">
        <w:trPr>
          <w:trHeight w:val="517"/>
        </w:trPr>
        <w:tc>
          <w:tcPr>
            <w:tcW w:w="2552" w:type="dxa"/>
            <w:shd w:val="clear" w:color="auto" w:fill="auto"/>
          </w:tcPr>
          <w:p w14:paraId="770E98C3" w14:textId="77777777" w:rsidR="00183622" w:rsidRPr="000733D7" w:rsidRDefault="00183622" w:rsidP="00183622">
            <w:pPr>
              <w:pStyle w:val="Profil-Level1"/>
            </w:pPr>
          </w:p>
        </w:tc>
        <w:tc>
          <w:tcPr>
            <w:tcW w:w="6662" w:type="dxa"/>
            <w:shd w:val="clear" w:color="auto" w:fill="auto"/>
          </w:tcPr>
          <w:p w14:paraId="06077026" w14:textId="77777777" w:rsidR="00183622" w:rsidRPr="000733D7" w:rsidRDefault="00183622" w:rsidP="00183622">
            <w:pPr>
              <w:pStyle w:val="Profil-Leaf"/>
            </w:pPr>
          </w:p>
        </w:tc>
      </w:tr>
      <w:tr w:rsidR="00860098" w:rsidRPr="000733D7" w14:paraId="5B45C384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67DF1D8A" w14:textId="77777777" w:rsidR="00860098" w:rsidRPr="00706BF4" w:rsidRDefault="00860098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Projektname</w:t>
            </w:r>
          </w:p>
        </w:tc>
        <w:tc>
          <w:tcPr>
            <w:tcW w:w="6662" w:type="dxa"/>
          </w:tcPr>
          <w:p w14:paraId="757D1970" w14:textId="77777777" w:rsidR="00860098" w:rsidRPr="000733D7" w:rsidRDefault="00860098" w:rsidP="00CC3657">
            <w:pPr>
              <w:pStyle w:val="Profil-Level1"/>
            </w:pPr>
            <w:r w:rsidRPr="000733D7">
              <w:t>Lieferantentest bei Emirates und FedEx</w:t>
            </w:r>
          </w:p>
        </w:tc>
      </w:tr>
      <w:tr w:rsidR="00860098" w14:paraId="2C28D392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E6A731A" w14:textId="77777777" w:rsidR="00860098" w:rsidRPr="00706BF4" w:rsidRDefault="00860098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Branche</w:t>
            </w:r>
          </w:p>
        </w:tc>
        <w:tc>
          <w:tcPr>
            <w:tcW w:w="6662" w:type="dxa"/>
          </w:tcPr>
          <w:p w14:paraId="74CE5F3E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Aviation</w:t>
            </w:r>
          </w:p>
        </w:tc>
      </w:tr>
      <w:tr w:rsidR="00860098" w14:paraId="4B8769F0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3549603B" w14:textId="77777777" w:rsidR="00860098" w:rsidRPr="00706BF4" w:rsidRDefault="00860098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Kunde</w:t>
            </w:r>
          </w:p>
        </w:tc>
        <w:tc>
          <w:tcPr>
            <w:tcW w:w="6662" w:type="dxa"/>
          </w:tcPr>
          <w:p w14:paraId="5AFD8941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Emirates, Fedex</w:t>
            </w:r>
          </w:p>
        </w:tc>
      </w:tr>
      <w:tr w:rsidR="00860098" w14:paraId="05510E5E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4F80889" w14:textId="77777777" w:rsidR="00860098" w:rsidRPr="00706BF4" w:rsidRDefault="00860098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Einsatzort</w:t>
            </w:r>
          </w:p>
        </w:tc>
        <w:tc>
          <w:tcPr>
            <w:tcW w:w="6662" w:type="dxa"/>
          </w:tcPr>
          <w:p w14:paraId="5A6C3C45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Memphis, Dubai</w:t>
            </w:r>
          </w:p>
        </w:tc>
      </w:tr>
      <w:tr w:rsidR="00860098" w14:paraId="0A046B61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11A0E3D3" w14:textId="77777777" w:rsidR="00860098" w:rsidRPr="00706BF4" w:rsidRDefault="00860098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Tätigkeit</w:t>
            </w:r>
          </w:p>
        </w:tc>
        <w:tc>
          <w:tcPr>
            <w:tcW w:w="6662" w:type="dxa"/>
          </w:tcPr>
          <w:p w14:paraId="6450C78D" w14:textId="434DEFDD" w:rsidR="00C00735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Testmanager</w:t>
            </w:r>
          </w:p>
        </w:tc>
      </w:tr>
      <w:tr w:rsidR="00860098" w14:paraId="48A31EE4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66982514" w14:textId="77777777" w:rsidR="00860098" w:rsidRPr="00706BF4" w:rsidRDefault="00860098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Zeitraum</w:t>
            </w:r>
          </w:p>
        </w:tc>
        <w:tc>
          <w:tcPr>
            <w:tcW w:w="6662" w:type="dxa"/>
          </w:tcPr>
          <w:p w14:paraId="75D35CFC" w14:textId="77777777" w:rsidR="00860098" w:rsidRPr="00183622" w:rsidRDefault="00860098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10/2009-05/2010</w:t>
            </w:r>
          </w:p>
        </w:tc>
      </w:tr>
      <w:tr w:rsidR="00860098" w:rsidRPr="000733D7" w14:paraId="53F1BA0E" w14:textId="77777777" w:rsidTr="00255C06">
        <w:trPr>
          <w:trHeight w:val="517"/>
        </w:trPr>
        <w:tc>
          <w:tcPr>
            <w:tcW w:w="2552" w:type="dxa"/>
            <w:shd w:val="clear" w:color="auto" w:fill="CAD2E4"/>
          </w:tcPr>
          <w:p w14:paraId="20FFE0D5" w14:textId="77777777" w:rsidR="00860098" w:rsidRPr="00706BF4" w:rsidRDefault="00860098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Aufgaben</w:t>
            </w:r>
          </w:p>
        </w:tc>
        <w:tc>
          <w:tcPr>
            <w:tcW w:w="6662" w:type="dxa"/>
          </w:tcPr>
          <w:p w14:paraId="13610A8C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Analyse der Business- und System-Requirements</w:t>
            </w:r>
          </w:p>
          <w:p w14:paraId="0CDE550F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Konzeption und Erstellung eines Testcase Repositories</w:t>
            </w:r>
          </w:p>
          <w:p w14:paraId="4871DCC4" w14:textId="77777777" w:rsidR="00860098" w:rsidRPr="000733D7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Durchführung von Produktschulungen.</w:t>
            </w:r>
          </w:p>
          <w:p w14:paraId="532F2D82" w14:textId="77777777" w:rsidR="00860098" w:rsidRPr="008C31B8" w:rsidRDefault="00860098" w:rsidP="00183622">
            <w:pPr>
              <w:pStyle w:val="Profil-Leaf"/>
              <w:numPr>
                <w:ilvl w:val="0"/>
                <w:numId w:val="24"/>
              </w:numPr>
            </w:pPr>
            <w:r w:rsidRPr="000733D7">
              <w:t>Koordination der Testtätigkeiten beim Kunden</w:t>
            </w:r>
          </w:p>
        </w:tc>
      </w:tr>
      <w:tr w:rsidR="00183622" w:rsidRPr="000733D7" w14:paraId="7D5D9598" w14:textId="77777777" w:rsidTr="00183622">
        <w:trPr>
          <w:trHeight w:val="517"/>
        </w:trPr>
        <w:tc>
          <w:tcPr>
            <w:tcW w:w="2552" w:type="dxa"/>
            <w:shd w:val="clear" w:color="auto" w:fill="auto"/>
          </w:tcPr>
          <w:p w14:paraId="65368B78" w14:textId="77777777" w:rsidR="00183622" w:rsidRPr="00183622" w:rsidRDefault="00183622" w:rsidP="00CC3657">
            <w:pPr>
              <w:pStyle w:val="Profil"/>
              <w:rPr>
                <w:b/>
              </w:rPr>
            </w:pPr>
          </w:p>
        </w:tc>
        <w:tc>
          <w:tcPr>
            <w:tcW w:w="6662" w:type="dxa"/>
            <w:shd w:val="clear" w:color="auto" w:fill="auto"/>
          </w:tcPr>
          <w:p w14:paraId="7891685C" w14:textId="77777777" w:rsidR="00183622" w:rsidRPr="000733D7" w:rsidRDefault="00183622" w:rsidP="00183622">
            <w:pPr>
              <w:pStyle w:val="Profil-Leaf"/>
            </w:pPr>
          </w:p>
        </w:tc>
      </w:tr>
      <w:tr w:rsidR="00AF6E67" w:rsidRPr="000733D7" w14:paraId="3333A7FA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7686BD3A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Projektname</w:t>
            </w:r>
          </w:p>
        </w:tc>
        <w:tc>
          <w:tcPr>
            <w:tcW w:w="6662" w:type="dxa"/>
          </w:tcPr>
          <w:p w14:paraId="2A1643CC" w14:textId="5CDA6F64" w:rsidR="00AF6E67" w:rsidRPr="000733D7" w:rsidRDefault="00AF6E67" w:rsidP="00CC3657">
            <w:pPr>
              <w:pStyle w:val="Profil-Level1"/>
            </w:pPr>
            <w:r>
              <w:t>Softwareentwicklung für Kassenärztliche Vereinigungen</w:t>
            </w:r>
          </w:p>
        </w:tc>
      </w:tr>
      <w:tr w:rsidR="00AF6E67" w14:paraId="3576195A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5FBFE481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Branche</w:t>
            </w:r>
          </w:p>
        </w:tc>
        <w:tc>
          <w:tcPr>
            <w:tcW w:w="6662" w:type="dxa"/>
          </w:tcPr>
          <w:p w14:paraId="5FAE1C07" w14:textId="7906A215" w:rsidR="00AF6E67" w:rsidRPr="00183622" w:rsidRDefault="00AF6E67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Gesundheitswesen</w:t>
            </w:r>
          </w:p>
        </w:tc>
      </w:tr>
      <w:tr w:rsidR="00AF6E67" w14:paraId="11574A60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0EB75F40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Kunde</w:t>
            </w:r>
          </w:p>
        </w:tc>
        <w:tc>
          <w:tcPr>
            <w:tcW w:w="6662" w:type="dxa"/>
          </w:tcPr>
          <w:p w14:paraId="2BCDCDA7" w14:textId="1C448A6E" w:rsidR="00AF6E67" w:rsidRPr="00183622" w:rsidRDefault="00AF6E67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Kassenärztliche Vereinigungen</w:t>
            </w:r>
          </w:p>
        </w:tc>
      </w:tr>
      <w:tr w:rsidR="00AF6E67" w14:paraId="2EBE422F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5CCCFC05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Einsatzort</w:t>
            </w:r>
          </w:p>
        </w:tc>
        <w:tc>
          <w:tcPr>
            <w:tcW w:w="6662" w:type="dxa"/>
          </w:tcPr>
          <w:p w14:paraId="3EED4008" w14:textId="1F64D981" w:rsidR="00AF6E67" w:rsidRPr="00183622" w:rsidRDefault="00AF6E67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Neumünster</w:t>
            </w:r>
          </w:p>
        </w:tc>
      </w:tr>
      <w:tr w:rsidR="00AF6E67" w14:paraId="503EC6BD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53FDBF4B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Tätigkeit</w:t>
            </w:r>
          </w:p>
        </w:tc>
        <w:tc>
          <w:tcPr>
            <w:tcW w:w="6662" w:type="dxa"/>
          </w:tcPr>
          <w:p w14:paraId="48A07F41" w14:textId="163CC99D" w:rsidR="00AF6E67" w:rsidRPr="00183622" w:rsidRDefault="00AF6E67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Software Entwickler</w:t>
            </w:r>
          </w:p>
        </w:tc>
      </w:tr>
      <w:tr w:rsidR="00AF6E67" w14:paraId="2390E11F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135B309B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Zeitraum</w:t>
            </w:r>
          </w:p>
        </w:tc>
        <w:tc>
          <w:tcPr>
            <w:tcW w:w="6662" w:type="dxa"/>
          </w:tcPr>
          <w:p w14:paraId="2C646C06" w14:textId="25ADD301" w:rsidR="00AF6E67" w:rsidRPr="00183622" w:rsidRDefault="00AF6E67" w:rsidP="00CC3657">
            <w:pPr>
              <w:pStyle w:val="Profil-Level1"/>
              <w:rPr>
                <w:b w:val="0"/>
              </w:rPr>
            </w:pPr>
            <w:r w:rsidRPr="00183622">
              <w:rPr>
                <w:b w:val="0"/>
              </w:rPr>
              <w:t>10/2002-09/2007</w:t>
            </w:r>
          </w:p>
        </w:tc>
      </w:tr>
      <w:tr w:rsidR="00AF6E67" w:rsidRPr="000733D7" w14:paraId="423F3D49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08192BEC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Aufgaben</w:t>
            </w:r>
          </w:p>
        </w:tc>
        <w:tc>
          <w:tcPr>
            <w:tcW w:w="6662" w:type="dxa"/>
          </w:tcPr>
          <w:p w14:paraId="4D65BE26" w14:textId="77777777" w:rsidR="00AF6E67" w:rsidRDefault="00AF6E67" w:rsidP="00183622">
            <w:pPr>
              <w:pStyle w:val="Profil-Leaf"/>
              <w:numPr>
                <w:ilvl w:val="0"/>
                <w:numId w:val="24"/>
              </w:numPr>
            </w:pPr>
            <w:r>
              <w:t>Erstellung von Leistungsbeschreibungen</w:t>
            </w:r>
          </w:p>
          <w:p w14:paraId="48B69F0D" w14:textId="5862443F" w:rsidR="00AF6E67" w:rsidRPr="000733D7" w:rsidRDefault="00AF6E67" w:rsidP="00183622">
            <w:pPr>
              <w:pStyle w:val="Profil-Leaf"/>
              <w:numPr>
                <w:ilvl w:val="0"/>
                <w:numId w:val="24"/>
              </w:numPr>
            </w:pPr>
            <w:r>
              <w:t>Konzeption und Realisierung von Softwareprodukten für Kassenärztliche Vereinigungen</w:t>
            </w:r>
          </w:p>
          <w:p w14:paraId="4CA71E39" w14:textId="029F7D63" w:rsidR="00AF6E67" w:rsidRPr="008C31B8" w:rsidRDefault="00AF6E67" w:rsidP="00706BF4">
            <w:pPr>
              <w:pStyle w:val="Profil-Leaf"/>
              <w:numPr>
                <w:ilvl w:val="0"/>
                <w:numId w:val="24"/>
              </w:numPr>
            </w:pPr>
            <w:r>
              <w:t>Enge Zusammenarbeit mit der Qualitätssicherung</w:t>
            </w:r>
            <w:r w:rsidR="00706BF4">
              <w:t xml:space="preserve">, </w:t>
            </w:r>
            <w:r w:rsidR="00706BF4">
              <w:t>Mitarbeit im First-Level Support</w:t>
            </w:r>
          </w:p>
        </w:tc>
      </w:tr>
      <w:tr w:rsidR="00183622" w:rsidRPr="000733D7" w14:paraId="470B3C8D" w14:textId="77777777" w:rsidTr="00183622">
        <w:trPr>
          <w:trHeight w:val="517"/>
        </w:trPr>
        <w:tc>
          <w:tcPr>
            <w:tcW w:w="2552" w:type="dxa"/>
            <w:shd w:val="clear" w:color="auto" w:fill="auto"/>
          </w:tcPr>
          <w:p w14:paraId="53887B3B" w14:textId="77777777" w:rsidR="00183622" w:rsidRPr="00706BF4" w:rsidRDefault="00183622" w:rsidP="00CC3657">
            <w:pPr>
              <w:pStyle w:val="Profil"/>
              <w:rPr>
                <w:b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35EC587B" w14:textId="77777777" w:rsidR="00183622" w:rsidRDefault="00183622" w:rsidP="00183622">
            <w:pPr>
              <w:pStyle w:val="Profil-Leaf"/>
            </w:pPr>
          </w:p>
        </w:tc>
      </w:tr>
      <w:tr w:rsidR="00AF6E67" w:rsidRPr="000733D7" w14:paraId="76A443FB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5B538C23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Projektname</w:t>
            </w:r>
          </w:p>
        </w:tc>
        <w:tc>
          <w:tcPr>
            <w:tcW w:w="6662" w:type="dxa"/>
          </w:tcPr>
          <w:p w14:paraId="2F33F0A9" w14:textId="191251F8" w:rsidR="00AF6E67" w:rsidRPr="000733D7" w:rsidRDefault="00AF6E67" w:rsidP="00CC3657">
            <w:pPr>
              <w:pStyle w:val="Profil-Level1"/>
            </w:pPr>
            <w:r>
              <w:t>Softwareentwicklung für Audiosoftware</w:t>
            </w:r>
          </w:p>
        </w:tc>
      </w:tr>
      <w:tr w:rsidR="00AF6E67" w14:paraId="613B394F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16D0E40E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Branche</w:t>
            </w:r>
          </w:p>
        </w:tc>
        <w:tc>
          <w:tcPr>
            <w:tcW w:w="6662" w:type="dxa"/>
          </w:tcPr>
          <w:p w14:paraId="66C9A7E7" w14:textId="67833102" w:rsidR="00AF6E67" w:rsidRPr="0088021C" w:rsidRDefault="00AF6E67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IT</w:t>
            </w:r>
          </w:p>
        </w:tc>
      </w:tr>
      <w:tr w:rsidR="00AF6E67" w14:paraId="0E1CC66D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38127739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Kunde</w:t>
            </w:r>
          </w:p>
        </w:tc>
        <w:tc>
          <w:tcPr>
            <w:tcW w:w="6662" w:type="dxa"/>
          </w:tcPr>
          <w:p w14:paraId="37749249" w14:textId="5B47C0AA" w:rsidR="00AF6E67" w:rsidRPr="0088021C" w:rsidRDefault="00AF6E67" w:rsidP="00CC3657">
            <w:pPr>
              <w:pStyle w:val="Profil-Level1"/>
              <w:rPr>
                <w:b w:val="0"/>
              </w:rPr>
            </w:pPr>
            <w:proofErr w:type="spellStart"/>
            <w:r w:rsidRPr="0088021C">
              <w:rPr>
                <w:b w:val="0"/>
              </w:rPr>
              <w:t>Mayah</w:t>
            </w:r>
            <w:proofErr w:type="spellEnd"/>
            <w:r w:rsidRPr="0088021C">
              <w:rPr>
                <w:b w:val="0"/>
              </w:rPr>
              <w:t xml:space="preserve"> Communications</w:t>
            </w:r>
          </w:p>
        </w:tc>
      </w:tr>
      <w:tr w:rsidR="00AF6E67" w14:paraId="1506FBB0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00F4F727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Einsatzort</w:t>
            </w:r>
          </w:p>
        </w:tc>
        <w:tc>
          <w:tcPr>
            <w:tcW w:w="6662" w:type="dxa"/>
          </w:tcPr>
          <w:p w14:paraId="50BA4572" w14:textId="62A9BF2F" w:rsidR="00AF6E67" w:rsidRPr="0088021C" w:rsidRDefault="00AF6E67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Flensburg</w:t>
            </w:r>
          </w:p>
        </w:tc>
      </w:tr>
      <w:tr w:rsidR="00AF6E67" w14:paraId="17FC31C6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47F242A3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Tätigkeit</w:t>
            </w:r>
          </w:p>
        </w:tc>
        <w:tc>
          <w:tcPr>
            <w:tcW w:w="6662" w:type="dxa"/>
          </w:tcPr>
          <w:p w14:paraId="33F34DCB" w14:textId="77777777" w:rsidR="00AF6E67" w:rsidRPr="0088021C" w:rsidRDefault="00AF6E67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Software Entwickler</w:t>
            </w:r>
          </w:p>
        </w:tc>
      </w:tr>
      <w:tr w:rsidR="00AF6E67" w14:paraId="48A811DB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410E4847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Zeitraum</w:t>
            </w:r>
          </w:p>
        </w:tc>
        <w:tc>
          <w:tcPr>
            <w:tcW w:w="6662" w:type="dxa"/>
          </w:tcPr>
          <w:p w14:paraId="5BF7B358" w14:textId="12EAE4C6" w:rsidR="00AF6E67" w:rsidRPr="0088021C" w:rsidRDefault="00AF6E67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01/2002-03/2002</w:t>
            </w:r>
          </w:p>
        </w:tc>
      </w:tr>
      <w:tr w:rsidR="00AF6E67" w:rsidRPr="000733D7" w14:paraId="3FDEAED3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72C1E50F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lastRenderedPageBreak/>
              <w:t>Aufgaben</w:t>
            </w:r>
          </w:p>
        </w:tc>
        <w:tc>
          <w:tcPr>
            <w:tcW w:w="6662" w:type="dxa"/>
          </w:tcPr>
          <w:p w14:paraId="137D5CE0" w14:textId="73CE90ED" w:rsidR="00AF6E67" w:rsidRDefault="00AF6E67" w:rsidP="0088021C">
            <w:pPr>
              <w:pStyle w:val="Profil-Leaf"/>
              <w:numPr>
                <w:ilvl w:val="0"/>
                <w:numId w:val="24"/>
              </w:numPr>
            </w:pPr>
            <w:r>
              <w:t>Programmierung von Audiosoftware</w:t>
            </w:r>
          </w:p>
          <w:p w14:paraId="6CDB9B38" w14:textId="76C073F9" w:rsidR="00AF6E67" w:rsidRPr="008C31B8" w:rsidRDefault="00AF6E67" w:rsidP="0088021C">
            <w:pPr>
              <w:pStyle w:val="Profil-Leaf"/>
              <w:numPr>
                <w:ilvl w:val="0"/>
                <w:numId w:val="24"/>
              </w:numPr>
            </w:pPr>
            <w:r w:rsidRPr="00AF6E67">
              <w:t>Schulung von Mitarbeitern</w:t>
            </w:r>
          </w:p>
        </w:tc>
      </w:tr>
      <w:tr w:rsidR="0088021C" w:rsidRPr="000733D7" w14:paraId="7B09CEA8" w14:textId="77777777" w:rsidTr="0088021C">
        <w:trPr>
          <w:trHeight w:val="517"/>
        </w:trPr>
        <w:tc>
          <w:tcPr>
            <w:tcW w:w="2552" w:type="dxa"/>
            <w:shd w:val="clear" w:color="auto" w:fill="auto"/>
          </w:tcPr>
          <w:p w14:paraId="773B8D0F" w14:textId="77777777" w:rsidR="0088021C" w:rsidRPr="00706BF4" w:rsidRDefault="0088021C" w:rsidP="00CC3657">
            <w:pPr>
              <w:pStyle w:val="Profil"/>
              <w:rPr>
                <w:b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429F79A0" w14:textId="77777777" w:rsidR="0088021C" w:rsidRDefault="0088021C" w:rsidP="0088021C">
            <w:pPr>
              <w:pStyle w:val="Profil-Leaf"/>
            </w:pPr>
          </w:p>
        </w:tc>
      </w:tr>
      <w:tr w:rsidR="00AF6E67" w:rsidRPr="000733D7" w14:paraId="2BDDE93B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31F99334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Projektname</w:t>
            </w:r>
          </w:p>
        </w:tc>
        <w:tc>
          <w:tcPr>
            <w:tcW w:w="6662" w:type="dxa"/>
          </w:tcPr>
          <w:p w14:paraId="4E9100F0" w14:textId="4338DFAA" w:rsidR="00AF6E67" w:rsidRPr="000733D7" w:rsidRDefault="00AF6E67" w:rsidP="00CC3657">
            <w:pPr>
              <w:pStyle w:val="Profil-Level1"/>
            </w:pPr>
            <w:r>
              <w:t xml:space="preserve">Programmierung einer Balance </w:t>
            </w:r>
            <w:proofErr w:type="spellStart"/>
            <w:r>
              <w:t>Scorecard</w:t>
            </w:r>
            <w:proofErr w:type="spellEnd"/>
            <w:r>
              <w:t xml:space="preserve"> Software für interkommunale Leistungsvergleiche</w:t>
            </w:r>
          </w:p>
        </w:tc>
      </w:tr>
      <w:tr w:rsidR="00AF6E67" w14:paraId="42DDFA3B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7B494170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Branche</w:t>
            </w:r>
          </w:p>
        </w:tc>
        <w:tc>
          <w:tcPr>
            <w:tcW w:w="6662" w:type="dxa"/>
          </w:tcPr>
          <w:p w14:paraId="4460710E" w14:textId="77777777" w:rsidR="00AF6E67" w:rsidRPr="0088021C" w:rsidRDefault="00AF6E67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IT</w:t>
            </w:r>
          </w:p>
        </w:tc>
      </w:tr>
      <w:tr w:rsidR="00AF6E67" w14:paraId="262393D2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58D58299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Kunde</w:t>
            </w:r>
          </w:p>
        </w:tc>
        <w:tc>
          <w:tcPr>
            <w:tcW w:w="6662" w:type="dxa"/>
          </w:tcPr>
          <w:p w14:paraId="12000745" w14:textId="40E49200" w:rsidR="00AF6E67" w:rsidRPr="0088021C" w:rsidRDefault="00AF6E67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Mittelstraß &amp; Partner</w:t>
            </w:r>
          </w:p>
        </w:tc>
      </w:tr>
      <w:tr w:rsidR="00AF6E67" w14:paraId="5B698AA6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3DEAAA25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Einsatzort</w:t>
            </w:r>
          </w:p>
        </w:tc>
        <w:tc>
          <w:tcPr>
            <w:tcW w:w="6662" w:type="dxa"/>
          </w:tcPr>
          <w:p w14:paraId="6E8E1286" w14:textId="77777777" w:rsidR="00AF6E67" w:rsidRPr="0088021C" w:rsidRDefault="00AF6E67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Flensburg</w:t>
            </w:r>
          </w:p>
        </w:tc>
      </w:tr>
      <w:tr w:rsidR="00AF6E67" w14:paraId="236DB929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7AF8F8C3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Tätigkeit</w:t>
            </w:r>
          </w:p>
        </w:tc>
        <w:tc>
          <w:tcPr>
            <w:tcW w:w="6662" w:type="dxa"/>
          </w:tcPr>
          <w:p w14:paraId="3C6C57B6" w14:textId="77777777" w:rsidR="00AF6E67" w:rsidRPr="0088021C" w:rsidRDefault="00AF6E67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Software Entwickler</w:t>
            </w:r>
          </w:p>
        </w:tc>
      </w:tr>
      <w:tr w:rsidR="00AF6E67" w14:paraId="0628C586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43651DC8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Zeitraum</w:t>
            </w:r>
          </w:p>
        </w:tc>
        <w:tc>
          <w:tcPr>
            <w:tcW w:w="6662" w:type="dxa"/>
          </w:tcPr>
          <w:p w14:paraId="19344ADD" w14:textId="474090A8" w:rsidR="00AF6E67" w:rsidRPr="0088021C" w:rsidRDefault="00AF6E67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01/2002-12/2001</w:t>
            </w:r>
          </w:p>
        </w:tc>
      </w:tr>
      <w:tr w:rsidR="00AF6E67" w:rsidRPr="000733D7" w14:paraId="4CA9E859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652E52DC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Aufgaben</w:t>
            </w:r>
          </w:p>
        </w:tc>
        <w:tc>
          <w:tcPr>
            <w:tcW w:w="6662" w:type="dxa"/>
          </w:tcPr>
          <w:p w14:paraId="5479D25B" w14:textId="63D52916" w:rsidR="00C3687A" w:rsidRDefault="00C3687A" w:rsidP="0088021C">
            <w:pPr>
              <w:pStyle w:val="Profil-Leaf"/>
              <w:numPr>
                <w:ilvl w:val="0"/>
                <w:numId w:val="24"/>
              </w:numPr>
            </w:pPr>
            <w:r>
              <w:t>Anforderungsanalyse, Erstellung des softwaretechnischen Konzepts</w:t>
            </w:r>
          </w:p>
          <w:p w14:paraId="3D2DB011" w14:textId="2926E707" w:rsidR="00AF6E67" w:rsidRDefault="00AF6E67" w:rsidP="0088021C">
            <w:pPr>
              <w:pStyle w:val="Profil-Leaf"/>
              <w:numPr>
                <w:ilvl w:val="0"/>
                <w:numId w:val="24"/>
              </w:numPr>
            </w:pPr>
            <w:r>
              <w:t>Konzeptionierung der Middleware</w:t>
            </w:r>
          </w:p>
          <w:p w14:paraId="61540423" w14:textId="6862C13A" w:rsidR="00AF6E67" w:rsidRDefault="00AF6E67" w:rsidP="0088021C">
            <w:pPr>
              <w:pStyle w:val="Profil-Leaf"/>
              <w:numPr>
                <w:ilvl w:val="0"/>
                <w:numId w:val="24"/>
              </w:numPr>
            </w:pPr>
            <w:r>
              <w:t>Erstellung eines Frameworks für den Rich-Client</w:t>
            </w:r>
          </w:p>
          <w:p w14:paraId="1CC85678" w14:textId="06FE45CE" w:rsidR="00AF6E67" w:rsidRPr="00AF6E67" w:rsidRDefault="00AF6E67" w:rsidP="0088021C">
            <w:pPr>
              <w:pStyle w:val="Profil-Leaf"/>
              <w:numPr>
                <w:ilvl w:val="0"/>
                <w:numId w:val="24"/>
              </w:numPr>
            </w:pPr>
            <w:r w:rsidRPr="00AF6E67">
              <w:t>Support im Betrieb der Support</w:t>
            </w:r>
          </w:p>
        </w:tc>
      </w:tr>
      <w:tr w:rsidR="00AF6E67" w:rsidRPr="000733D7" w14:paraId="7F36EE53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4C665857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bookmarkStart w:id="0" w:name="_GoBack"/>
            <w:bookmarkEnd w:id="0"/>
            <w:r w:rsidRPr="00706BF4">
              <w:rPr>
                <w:b/>
                <w:sz w:val="24"/>
                <w:szCs w:val="24"/>
              </w:rPr>
              <w:t>Projektname</w:t>
            </w:r>
          </w:p>
        </w:tc>
        <w:tc>
          <w:tcPr>
            <w:tcW w:w="6662" w:type="dxa"/>
          </w:tcPr>
          <w:p w14:paraId="0D57DFF2" w14:textId="0D6BA3D1" w:rsidR="00AF6E67" w:rsidRPr="000733D7" w:rsidRDefault="00014FCA" w:rsidP="00CC3657">
            <w:pPr>
              <w:pStyle w:val="Profil-Level1"/>
            </w:pPr>
            <w:r>
              <w:t>Anwendungsentwicklung im Versicherungsbereich</w:t>
            </w:r>
          </w:p>
        </w:tc>
      </w:tr>
      <w:tr w:rsidR="00AF6E67" w14:paraId="434EAEDB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7961D4D1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Branche</w:t>
            </w:r>
          </w:p>
        </w:tc>
        <w:tc>
          <w:tcPr>
            <w:tcW w:w="6662" w:type="dxa"/>
          </w:tcPr>
          <w:p w14:paraId="392E6112" w14:textId="58D2DA6B" w:rsidR="00AF6E67" w:rsidRPr="0088021C" w:rsidRDefault="00014FCA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Versicherung</w:t>
            </w:r>
          </w:p>
        </w:tc>
      </w:tr>
      <w:tr w:rsidR="00AF6E67" w14:paraId="2B770AB8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3C96CDB1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Kunde</w:t>
            </w:r>
          </w:p>
        </w:tc>
        <w:tc>
          <w:tcPr>
            <w:tcW w:w="6662" w:type="dxa"/>
          </w:tcPr>
          <w:p w14:paraId="005DD9BE" w14:textId="57468856" w:rsidR="00AF6E67" w:rsidRPr="0088021C" w:rsidRDefault="00014FCA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Provinzial Versicherungen Kiel</w:t>
            </w:r>
          </w:p>
        </w:tc>
      </w:tr>
      <w:tr w:rsidR="00AF6E67" w14:paraId="7CFEB335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10E2ED45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Einsatzort</w:t>
            </w:r>
          </w:p>
        </w:tc>
        <w:tc>
          <w:tcPr>
            <w:tcW w:w="6662" w:type="dxa"/>
          </w:tcPr>
          <w:p w14:paraId="6CB5294F" w14:textId="6CC4BEAC" w:rsidR="00AF6E67" w:rsidRPr="0088021C" w:rsidRDefault="00014FCA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Kiel</w:t>
            </w:r>
          </w:p>
        </w:tc>
      </w:tr>
      <w:tr w:rsidR="00AF6E67" w14:paraId="6D0D515A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522DEDAA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Tätigkeit</w:t>
            </w:r>
          </w:p>
        </w:tc>
        <w:tc>
          <w:tcPr>
            <w:tcW w:w="6662" w:type="dxa"/>
          </w:tcPr>
          <w:p w14:paraId="470384E0" w14:textId="5720CEE5" w:rsidR="00AF6E67" w:rsidRPr="0088021C" w:rsidRDefault="00014FCA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Anwendungsentwickler</w:t>
            </w:r>
          </w:p>
        </w:tc>
      </w:tr>
      <w:tr w:rsidR="00AF6E67" w14:paraId="1604FA09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32F6CA94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Zeitraum</w:t>
            </w:r>
          </w:p>
        </w:tc>
        <w:tc>
          <w:tcPr>
            <w:tcW w:w="6662" w:type="dxa"/>
          </w:tcPr>
          <w:p w14:paraId="40C6645C" w14:textId="050F67C7" w:rsidR="00AF6E67" w:rsidRPr="0088021C" w:rsidRDefault="00014FCA" w:rsidP="00CC3657">
            <w:pPr>
              <w:pStyle w:val="Profil-Level1"/>
              <w:rPr>
                <w:b w:val="0"/>
              </w:rPr>
            </w:pPr>
            <w:r w:rsidRPr="0088021C">
              <w:rPr>
                <w:b w:val="0"/>
              </w:rPr>
              <w:t>10/1997 – 09/1999</w:t>
            </w:r>
          </w:p>
        </w:tc>
      </w:tr>
      <w:tr w:rsidR="00AF6E67" w:rsidRPr="000733D7" w14:paraId="6EDBBD91" w14:textId="77777777" w:rsidTr="006D6694">
        <w:trPr>
          <w:trHeight w:val="517"/>
        </w:trPr>
        <w:tc>
          <w:tcPr>
            <w:tcW w:w="2552" w:type="dxa"/>
            <w:shd w:val="clear" w:color="auto" w:fill="CAD2E4"/>
          </w:tcPr>
          <w:p w14:paraId="57F8F23A" w14:textId="77777777" w:rsidR="00AF6E67" w:rsidRPr="00706BF4" w:rsidRDefault="00AF6E67" w:rsidP="00CC3657">
            <w:pPr>
              <w:pStyle w:val="Profil"/>
              <w:rPr>
                <w:b/>
                <w:sz w:val="24"/>
                <w:szCs w:val="24"/>
              </w:rPr>
            </w:pPr>
            <w:r w:rsidRPr="00706BF4">
              <w:rPr>
                <w:b/>
                <w:sz w:val="24"/>
                <w:szCs w:val="24"/>
              </w:rPr>
              <w:t>Aufgaben</w:t>
            </w:r>
          </w:p>
        </w:tc>
        <w:tc>
          <w:tcPr>
            <w:tcW w:w="6662" w:type="dxa"/>
          </w:tcPr>
          <w:p w14:paraId="157696C3" w14:textId="683ACD4D" w:rsidR="00AF6E67" w:rsidRPr="00C3687A" w:rsidRDefault="00014FCA" w:rsidP="0088021C">
            <w:pPr>
              <w:pStyle w:val="Profil-Leaf"/>
              <w:numPr>
                <w:ilvl w:val="0"/>
                <w:numId w:val="24"/>
              </w:numPr>
            </w:pPr>
            <w:r>
              <w:t>Softwareentwicklung im Großrechnerumfeld OS390</w:t>
            </w:r>
          </w:p>
          <w:p w14:paraId="32E2FD7B" w14:textId="50C860C5" w:rsidR="00C3687A" w:rsidRPr="00C3687A" w:rsidRDefault="00C3687A" w:rsidP="0088021C">
            <w:pPr>
              <w:pStyle w:val="Profil-Leaf"/>
              <w:numPr>
                <w:ilvl w:val="0"/>
                <w:numId w:val="24"/>
              </w:numPr>
            </w:pPr>
            <w:r>
              <w:t>Jahr 2000 Umstellung, Euroumstellung</w:t>
            </w:r>
          </w:p>
          <w:p w14:paraId="60FD420C" w14:textId="34905497" w:rsidR="00014FCA" w:rsidRPr="00AF6E67" w:rsidRDefault="00014FCA" w:rsidP="0088021C">
            <w:pPr>
              <w:pStyle w:val="Profil-Leaf"/>
              <w:numPr>
                <w:ilvl w:val="0"/>
                <w:numId w:val="24"/>
              </w:numPr>
            </w:pPr>
            <w:r>
              <w:t>Betreuung der Rückversicherungssoftware „PRORIS“ (C/S, DB/2)</w:t>
            </w:r>
          </w:p>
        </w:tc>
      </w:tr>
    </w:tbl>
    <w:p w14:paraId="4BC9F3BA" w14:textId="53CDAEF5" w:rsidR="00477045" w:rsidRPr="000733D7" w:rsidRDefault="00477045" w:rsidP="00CC3657">
      <w:r w:rsidRPr="000733D7">
        <w:br w:type="page"/>
      </w:r>
    </w:p>
    <w:p w14:paraId="1D980A74" w14:textId="77777777" w:rsidR="00860098" w:rsidRDefault="00477045" w:rsidP="00CC3657">
      <w:pPr>
        <w:pStyle w:val="Kopfzeile"/>
      </w:pPr>
      <w:r w:rsidRPr="00477045">
        <w:lastRenderedPageBreak/>
        <w:drawing>
          <wp:inline distT="0" distB="0" distL="0" distR="0" wp14:anchorId="036A7EBE" wp14:editId="278CE191">
            <wp:extent cx="5963478" cy="8484798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66" cy="851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BC7C" w14:textId="77777777" w:rsidR="00477045" w:rsidRPr="00860098" w:rsidRDefault="00477045" w:rsidP="00CC3657">
      <w:pPr>
        <w:pStyle w:val="Kopfzeile"/>
      </w:pPr>
      <w:r w:rsidRPr="00477045">
        <w:lastRenderedPageBreak/>
        <w:drawing>
          <wp:inline distT="0" distB="0" distL="0" distR="0" wp14:anchorId="62B64766" wp14:editId="05DDF816">
            <wp:extent cx="6052130" cy="8610931"/>
            <wp:effectExtent l="0" t="0" r="635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950" cy="863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7045" w:rsidRPr="00860098" w:rsidSect="00603B57">
      <w:headerReference w:type="even" r:id="rId12"/>
      <w:headerReference w:type="default" r:id="rId13"/>
      <w:footerReference w:type="even" r:id="rId14"/>
      <w:footerReference w:type="default" r:id="rId15"/>
      <w:pgSz w:w="11906" w:h="16838" w:code="9"/>
      <w:pgMar w:top="1985" w:right="1191" w:bottom="1440" w:left="1191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EBEC1D" w14:textId="77777777" w:rsidR="005C22C8" w:rsidRDefault="005C22C8" w:rsidP="00CC3657">
      <w:r>
        <w:separator/>
      </w:r>
    </w:p>
    <w:p w14:paraId="44CDE23C" w14:textId="77777777" w:rsidR="005C22C8" w:rsidRDefault="005C22C8" w:rsidP="00CC3657"/>
    <w:p w14:paraId="296CFF80" w14:textId="77777777" w:rsidR="005C22C8" w:rsidRDefault="005C22C8" w:rsidP="00CC3657"/>
    <w:p w14:paraId="559293F6" w14:textId="77777777" w:rsidR="005C22C8" w:rsidRDefault="005C22C8" w:rsidP="00CC3657"/>
  </w:endnote>
  <w:endnote w:type="continuationSeparator" w:id="0">
    <w:p w14:paraId="7194414B" w14:textId="77777777" w:rsidR="005C22C8" w:rsidRDefault="005C22C8" w:rsidP="00CC3657">
      <w:r>
        <w:continuationSeparator/>
      </w:r>
    </w:p>
    <w:p w14:paraId="5F99CD1C" w14:textId="77777777" w:rsidR="005C22C8" w:rsidRDefault="005C22C8" w:rsidP="00CC3657"/>
    <w:p w14:paraId="2A5E968C" w14:textId="77777777" w:rsidR="005C22C8" w:rsidRDefault="005C22C8" w:rsidP="00CC3657"/>
    <w:p w14:paraId="09C23781" w14:textId="77777777" w:rsidR="005C22C8" w:rsidRDefault="005C22C8" w:rsidP="00CC36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D8209" w14:textId="77777777" w:rsidR="00B73015" w:rsidRDefault="00B73015" w:rsidP="00CC3657">
    <w:pPr>
      <w:pStyle w:val="Fuzeile"/>
    </w:pPr>
  </w:p>
  <w:p w14:paraId="6A61C2B3" w14:textId="77777777" w:rsidR="00B73015" w:rsidRDefault="00B73015" w:rsidP="00CC3657"/>
  <w:p w14:paraId="236F8F1B" w14:textId="77777777" w:rsidR="00B73015" w:rsidRDefault="00B73015" w:rsidP="00CC365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81BB52" w14:textId="2E78BD02" w:rsidR="00B73015" w:rsidRDefault="00B73015" w:rsidP="0088021C">
    <w:pPr>
      <w:pStyle w:val="Fuzeile"/>
    </w:pPr>
    <w:r w:rsidRPr="00430F65">
      <w:t>© msg systems ag 201</w:t>
    </w:r>
    <w:r>
      <w:t>8</w:t>
    </w:r>
    <w:r w:rsidRPr="00430F65">
      <w:tab/>
    </w:r>
    <w:r w:rsidRPr="00430F65">
      <w:rPr>
        <w:color w:val="auto"/>
      </w:rPr>
      <w:t>Profil Michael Biermann</w:t>
    </w:r>
    <w:r>
      <w:tab/>
    </w:r>
    <w:r w:rsidRPr="00430F65">
      <w:rPr>
        <w:rStyle w:val="Seitenzahl"/>
        <w:rFonts w:ascii="Arial Narrow" w:hAnsi="Arial Narrow"/>
        <w:sz w:val="18"/>
        <w:szCs w:val="18"/>
      </w:rPr>
      <w:t xml:space="preserve">Seite </w:t>
    </w:r>
    <w:r w:rsidRPr="00430F65">
      <w:rPr>
        <w:rStyle w:val="Seitenzahl"/>
        <w:rFonts w:ascii="Arial Narrow" w:hAnsi="Arial Narrow"/>
        <w:sz w:val="18"/>
        <w:szCs w:val="18"/>
      </w:rPr>
      <w:fldChar w:fldCharType="begin"/>
    </w:r>
    <w:r w:rsidRPr="00430F65">
      <w:rPr>
        <w:rStyle w:val="Seitenzahl"/>
        <w:rFonts w:ascii="Arial Narrow" w:hAnsi="Arial Narrow"/>
        <w:sz w:val="18"/>
        <w:szCs w:val="18"/>
      </w:rPr>
      <w:instrText xml:space="preserve"> PAGE </w:instrText>
    </w:r>
    <w:r w:rsidRPr="00430F65">
      <w:rPr>
        <w:rStyle w:val="Seitenzahl"/>
        <w:rFonts w:ascii="Arial Narrow" w:hAnsi="Arial Narrow"/>
        <w:sz w:val="18"/>
        <w:szCs w:val="18"/>
      </w:rPr>
      <w:fldChar w:fldCharType="separate"/>
    </w:r>
    <w:r w:rsidR="00706BF4">
      <w:rPr>
        <w:rStyle w:val="Seitenzahl"/>
        <w:rFonts w:ascii="Arial Narrow" w:hAnsi="Arial Narrow"/>
        <w:sz w:val="18"/>
        <w:szCs w:val="18"/>
      </w:rPr>
      <w:t>14</w:t>
    </w:r>
    <w:r w:rsidRPr="00430F65">
      <w:rPr>
        <w:rStyle w:val="Seitenzahl"/>
        <w:rFonts w:ascii="Arial Narrow" w:hAnsi="Arial Narrow"/>
        <w:sz w:val="18"/>
        <w:szCs w:val="18"/>
      </w:rPr>
      <w:fldChar w:fldCharType="end"/>
    </w:r>
    <w:r w:rsidRPr="00430F65">
      <w:rPr>
        <w:rStyle w:val="Seitenzahl"/>
        <w:rFonts w:ascii="Arial Narrow" w:hAnsi="Arial Narrow"/>
        <w:sz w:val="18"/>
        <w:szCs w:val="18"/>
      </w:rPr>
      <w:t xml:space="preserve"> von </w:t>
    </w:r>
    <w:r w:rsidRPr="00430F65">
      <w:rPr>
        <w:rStyle w:val="Seitenzahl"/>
        <w:rFonts w:ascii="Arial Narrow" w:hAnsi="Arial Narrow"/>
        <w:sz w:val="18"/>
        <w:szCs w:val="18"/>
      </w:rPr>
      <w:fldChar w:fldCharType="begin"/>
    </w:r>
    <w:r w:rsidRPr="00430F65">
      <w:rPr>
        <w:rStyle w:val="Seitenzahl"/>
        <w:rFonts w:ascii="Arial Narrow" w:hAnsi="Arial Narrow"/>
        <w:sz w:val="18"/>
        <w:szCs w:val="18"/>
      </w:rPr>
      <w:instrText xml:space="preserve"> NUMPAGES </w:instrText>
    </w:r>
    <w:r w:rsidRPr="00430F65">
      <w:rPr>
        <w:rStyle w:val="Seitenzahl"/>
        <w:rFonts w:ascii="Arial Narrow" w:hAnsi="Arial Narrow"/>
        <w:sz w:val="18"/>
        <w:szCs w:val="18"/>
      </w:rPr>
      <w:fldChar w:fldCharType="separate"/>
    </w:r>
    <w:r w:rsidR="00706BF4">
      <w:rPr>
        <w:rStyle w:val="Seitenzahl"/>
        <w:rFonts w:ascii="Arial Narrow" w:hAnsi="Arial Narrow"/>
        <w:sz w:val="18"/>
        <w:szCs w:val="18"/>
      </w:rPr>
      <w:t>15</w:t>
    </w:r>
    <w:r w:rsidRPr="00430F65">
      <w:rPr>
        <w:rStyle w:val="Seitenzahl"/>
        <w:rFonts w:ascii="Arial Narrow" w:hAnsi="Arial Narrow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100FF7" w14:textId="77777777" w:rsidR="005C22C8" w:rsidRDefault="005C22C8" w:rsidP="00CC3657">
      <w:r>
        <w:separator/>
      </w:r>
    </w:p>
    <w:p w14:paraId="324173C9" w14:textId="77777777" w:rsidR="005C22C8" w:rsidRDefault="005C22C8" w:rsidP="00CC3657"/>
    <w:p w14:paraId="1403C601" w14:textId="77777777" w:rsidR="005C22C8" w:rsidRDefault="005C22C8" w:rsidP="00CC3657"/>
    <w:p w14:paraId="6FCFE1FD" w14:textId="77777777" w:rsidR="005C22C8" w:rsidRDefault="005C22C8" w:rsidP="00CC3657"/>
  </w:footnote>
  <w:footnote w:type="continuationSeparator" w:id="0">
    <w:p w14:paraId="28E98B9A" w14:textId="77777777" w:rsidR="005C22C8" w:rsidRDefault="005C22C8" w:rsidP="00CC3657">
      <w:r>
        <w:continuationSeparator/>
      </w:r>
    </w:p>
    <w:p w14:paraId="229D5170" w14:textId="77777777" w:rsidR="005C22C8" w:rsidRDefault="005C22C8" w:rsidP="00CC3657"/>
    <w:p w14:paraId="0849FBE6" w14:textId="77777777" w:rsidR="005C22C8" w:rsidRDefault="005C22C8" w:rsidP="00CC3657"/>
    <w:p w14:paraId="1951619A" w14:textId="77777777" w:rsidR="005C22C8" w:rsidRDefault="005C22C8" w:rsidP="00CC36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731B38" w14:textId="77777777" w:rsidR="00B73015" w:rsidRDefault="00B73015" w:rsidP="00CC3657">
    <w:pPr>
      <w:pStyle w:val="Kopfzeile"/>
    </w:pPr>
  </w:p>
  <w:p w14:paraId="6DD3F447" w14:textId="77777777" w:rsidR="00B73015" w:rsidRDefault="00B73015" w:rsidP="00CC3657"/>
  <w:p w14:paraId="29985E46" w14:textId="77777777" w:rsidR="00B73015" w:rsidRDefault="00B73015" w:rsidP="00CC365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B77EB3" w14:textId="77777777" w:rsidR="00B73015" w:rsidRDefault="00B73015" w:rsidP="00CC3657">
    <w:pPr>
      <w:pStyle w:val="Kopfzeile"/>
    </w:pPr>
    <w:r>
      <w:drawing>
        <wp:anchor distT="0" distB="0" distL="114300" distR="114300" simplePos="0" relativeHeight="251660288" behindDoc="1" locked="1" layoutInCell="1" allowOverlap="1" wp14:anchorId="1757D9ED" wp14:editId="205029DF">
          <wp:simplePos x="0" y="0"/>
          <wp:positionH relativeFrom="page">
            <wp:posOffset>5292725</wp:posOffset>
          </wp:positionH>
          <wp:positionV relativeFrom="page">
            <wp:posOffset>450215</wp:posOffset>
          </wp:positionV>
          <wp:extent cx="1511935" cy="471805"/>
          <wp:effectExtent l="0" t="0" r="0" b="444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1935" cy="471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38454AB" w14:textId="77777777" w:rsidR="00B73015" w:rsidRDefault="00B73015" w:rsidP="00CC3657">
    <w:pPr>
      <w:pStyle w:val="Kopfzeile"/>
    </w:pPr>
    <w:r>
      <mc:AlternateContent>
        <mc:Choice Requires="wps">
          <w:drawing>
            <wp:anchor distT="4294967295" distB="4294967295" distL="114300" distR="114300" simplePos="0" relativeHeight="251659264" behindDoc="1" locked="1" layoutInCell="1" allowOverlap="1" wp14:anchorId="3E632282" wp14:editId="7C2FAE8A">
              <wp:simplePos x="0" y="0"/>
              <wp:positionH relativeFrom="margin">
                <wp:align>left</wp:align>
              </wp:positionH>
              <wp:positionV relativeFrom="page">
                <wp:posOffset>791844</wp:posOffset>
              </wp:positionV>
              <wp:extent cx="4319905" cy="0"/>
              <wp:effectExtent l="0" t="0" r="23495" b="19050"/>
              <wp:wrapNone/>
              <wp:docPr id="1" name="Gerader Verbinde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990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40404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0000" dir="5400000" rotWithShape="0">
                                <a:srgbClr val="80808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30D595" id="Gerader Verbinder 1" o:spid="_x0000_s1026" style="position:absolute;z-index:-251657216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page;mso-width-percent:0;mso-height-percent:0;mso-width-relative:page;mso-height-relative:page" from="0,62.35pt" to="340.15pt,6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" strokecolor="#404040" strokeweight=".5pt">
              <v:shadow opacity="24903f" origin=",.5" offset="0,.55556mm"/>
              <w10:wrap anchorx="margin" anchory="page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CE0887F4"/>
    <w:lvl w:ilvl="0">
      <w:start w:val="1"/>
      <w:numFmt w:val="bullet"/>
      <w:pStyle w:val="Aufzhlungszeichen5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000000"/>
        <w:w w:val="120"/>
      </w:rPr>
    </w:lvl>
  </w:abstractNum>
  <w:abstractNum w:abstractNumId="1" w15:restartNumberingAfterBreak="0">
    <w:nsid w:val="FFFFFF81"/>
    <w:multiLevelType w:val="singleLevel"/>
    <w:tmpl w:val="3F0630C8"/>
    <w:lvl w:ilvl="0">
      <w:start w:val="1"/>
      <w:numFmt w:val="bullet"/>
      <w:pStyle w:val="Aufzhlungszeichen4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000000"/>
        <w:sz w:val="20"/>
        <w:szCs w:val="20"/>
      </w:rPr>
    </w:lvl>
  </w:abstractNum>
  <w:abstractNum w:abstractNumId="2" w15:restartNumberingAfterBreak="0">
    <w:nsid w:val="FFFFFF82"/>
    <w:multiLevelType w:val="singleLevel"/>
    <w:tmpl w:val="FBBCEE34"/>
    <w:lvl w:ilvl="0">
      <w:start w:val="1"/>
      <w:numFmt w:val="bullet"/>
      <w:pStyle w:val="Aufzhlungszeichen3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000000"/>
        <w:w w:val="120"/>
      </w:rPr>
    </w:lvl>
  </w:abstractNum>
  <w:abstractNum w:abstractNumId="3" w15:restartNumberingAfterBreak="0">
    <w:nsid w:val="FFFFFF83"/>
    <w:multiLevelType w:val="singleLevel"/>
    <w:tmpl w:val="A41A0958"/>
    <w:lvl w:ilvl="0">
      <w:start w:val="1"/>
      <w:numFmt w:val="bullet"/>
      <w:pStyle w:val="Aufzhlungszeichen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000000"/>
        <w:sz w:val="20"/>
        <w:szCs w:val="20"/>
      </w:rPr>
    </w:lvl>
  </w:abstractNum>
  <w:abstractNum w:abstractNumId="4" w15:restartNumberingAfterBreak="0">
    <w:nsid w:val="FFFFFF88"/>
    <w:multiLevelType w:val="singleLevel"/>
    <w:tmpl w:val="EFB47424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CBA29AE6"/>
    <w:lvl w:ilvl="0">
      <w:start w:val="1"/>
      <w:numFmt w:val="bullet"/>
      <w:pStyle w:val="Aufzhlungszeichen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000000"/>
        <w:w w:val="120"/>
      </w:rPr>
    </w:lvl>
  </w:abstractNum>
  <w:abstractNum w:abstractNumId="6" w15:restartNumberingAfterBreak="0">
    <w:nsid w:val="0EB97FAB"/>
    <w:multiLevelType w:val="multilevel"/>
    <w:tmpl w:val="0407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5017F42"/>
    <w:multiLevelType w:val="hybridMultilevel"/>
    <w:tmpl w:val="B30C425A"/>
    <w:lvl w:ilvl="0" w:tplc="9E7094EC">
      <w:start w:val="1"/>
      <w:numFmt w:val="decimal"/>
      <w:pStyle w:val="Liste5"/>
      <w:lvlText w:val="%1."/>
      <w:lvlJc w:val="left"/>
      <w:pPr>
        <w:tabs>
          <w:tab w:val="num" w:pos="360"/>
        </w:tabs>
        <w:ind w:left="340" w:hanging="340"/>
      </w:pPr>
      <w:rPr>
        <w:rFonts w:ascii="Arial" w:hAnsi="Arial" w:hint="default"/>
        <w:b w:val="0"/>
        <w:i w:val="0"/>
        <w:sz w:val="20"/>
      </w:rPr>
    </w:lvl>
    <w:lvl w:ilvl="1" w:tplc="0407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BD61114"/>
    <w:multiLevelType w:val="hybridMultilevel"/>
    <w:tmpl w:val="B8AC287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2D3337D"/>
    <w:multiLevelType w:val="hybridMultilevel"/>
    <w:tmpl w:val="A6440688"/>
    <w:lvl w:ilvl="0" w:tplc="7CA2C654">
      <w:start w:val="1"/>
      <w:numFmt w:val="decimal"/>
      <w:pStyle w:val="Liste2"/>
      <w:lvlText w:val="%1."/>
      <w:lvlJc w:val="left"/>
      <w:pPr>
        <w:tabs>
          <w:tab w:val="num" w:pos="360"/>
        </w:tabs>
        <w:ind w:left="340" w:hanging="340"/>
      </w:pPr>
      <w:rPr>
        <w:rFonts w:ascii="Arial" w:hAnsi="Arial" w:hint="default"/>
        <w:b w:val="0"/>
        <w:i w:val="0"/>
        <w:sz w:val="20"/>
      </w:rPr>
    </w:lvl>
    <w:lvl w:ilvl="1" w:tplc="04070003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80917F5"/>
    <w:multiLevelType w:val="multilevel"/>
    <w:tmpl w:val="9BB4C8EE"/>
    <w:lvl w:ilvl="0">
      <w:start w:val="2001"/>
      <w:numFmt w:val="decimal"/>
      <w:lvlText w:val="%1"/>
      <w:lvlJc w:val="left"/>
      <w:pPr>
        <w:tabs>
          <w:tab w:val="num" w:pos="1050"/>
        </w:tabs>
        <w:ind w:left="1050" w:hanging="1050"/>
      </w:pPr>
      <w:rPr>
        <w:rFonts w:hint="default"/>
      </w:rPr>
    </w:lvl>
    <w:lvl w:ilvl="1">
      <w:start w:val="2002"/>
      <w:numFmt w:val="decimal"/>
      <w:lvlText w:val="%1-%2"/>
      <w:lvlJc w:val="left"/>
      <w:pPr>
        <w:tabs>
          <w:tab w:val="num" w:pos="4290"/>
        </w:tabs>
        <w:ind w:left="4290" w:hanging="105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530"/>
        </w:tabs>
        <w:ind w:left="7530" w:hanging="105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770"/>
        </w:tabs>
        <w:ind w:left="10770" w:hanging="105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4040"/>
        </w:tabs>
        <w:ind w:left="1404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7280"/>
        </w:tabs>
        <w:ind w:left="172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20880"/>
        </w:tabs>
        <w:ind w:left="2088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24120"/>
        </w:tabs>
        <w:ind w:left="2412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7720"/>
        </w:tabs>
        <w:ind w:left="27720" w:hanging="1800"/>
      </w:pPr>
      <w:rPr>
        <w:rFonts w:hint="default"/>
      </w:rPr>
    </w:lvl>
  </w:abstractNum>
  <w:abstractNum w:abstractNumId="11" w15:restartNumberingAfterBreak="0">
    <w:nsid w:val="2A7D35D4"/>
    <w:multiLevelType w:val="multilevel"/>
    <w:tmpl w:val="26CCAEC2"/>
    <w:styleLink w:val="Aufzhlung"/>
    <w:lvl w:ilvl="0"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color w:val="auto"/>
        <w:w w:val="120"/>
        <w:sz w:val="20"/>
        <w:szCs w:val="20"/>
      </w:rPr>
    </w:lvl>
    <w:lvl w:ilvl="1">
      <w:start w:val="1"/>
      <w:numFmt w:val="bullet"/>
      <w:lvlText w:val=""/>
      <w:lvlJc w:val="left"/>
      <w:pPr>
        <w:tabs>
          <w:tab w:val="num" w:pos="794"/>
        </w:tabs>
        <w:ind w:left="794" w:hanging="397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191"/>
        </w:tabs>
        <w:ind w:left="1191" w:hanging="397"/>
      </w:pPr>
      <w:rPr>
        <w:rFonts w:ascii="Symbol" w:hAnsi="Symbol" w:hint="default"/>
        <w:color w:val="auto"/>
        <w:sz w:val="20"/>
      </w:rPr>
    </w:lvl>
    <w:lvl w:ilvl="3">
      <w:start w:val="1"/>
      <w:numFmt w:val="bullet"/>
      <w:lvlText w:val=""/>
      <w:lvlJc w:val="left"/>
      <w:pPr>
        <w:tabs>
          <w:tab w:val="num" w:pos="1588"/>
        </w:tabs>
        <w:ind w:left="1588" w:hanging="397"/>
      </w:pPr>
      <w:rPr>
        <w:rFonts w:ascii="Symbol" w:hAnsi="Symbol" w:hint="default"/>
        <w:color w:val="auto"/>
        <w:sz w:val="20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F93E2C"/>
    <w:multiLevelType w:val="multilevel"/>
    <w:tmpl w:val="6804C72C"/>
    <w:lvl w:ilvl="0">
      <w:start w:val="1"/>
      <w:numFmt w:val="decimal"/>
      <w:pStyle w:val="Liste"/>
      <w:lvlText w:val="%1."/>
      <w:lvlJc w:val="left"/>
      <w:pPr>
        <w:tabs>
          <w:tab w:val="num" w:pos="360"/>
        </w:tabs>
        <w:ind w:left="340" w:hanging="340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14"/>
        </w:tabs>
        <w:ind w:left="720" w:firstLine="7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0224A41"/>
    <w:multiLevelType w:val="hybridMultilevel"/>
    <w:tmpl w:val="18F00A9C"/>
    <w:lvl w:ilvl="0" w:tplc="86943AC0">
      <w:start w:val="1"/>
      <w:numFmt w:val="bullet"/>
      <w:pStyle w:val="CV-Aufzhlu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8F47C3"/>
    <w:multiLevelType w:val="hybridMultilevel"/>
    <w:tmpl w:val="A826657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79A203D"/>
    <w:multiLevelType w:val="multilevel"/>
    <w:tmpl w:val="B2E48C1E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pStyle w:val="berschrift2"/>
      <w:lvlText w:val="%1.%2"/>
      <w:lvlJc w:val="left"/>
      <w:pPr>
        <w:ind w:left="128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A3C1C7C"/>
    <w:multiLevelType w:val="hybridMultilevel"/>
    <w:tmpl w:val="01AC82F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0407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0407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CF63C4D"/>
    <w:multiLevelType w:val="hybridMultilevel"/>
    <w:tmpl w:val="C866A1CE"/>
    <w:lvl w:ilvl="0" w:tplc="0D7212A2">
      <w:start w:val="1"/>
      <w:numFmt w:val="decimal"/>
      <w:pStyle w:val="Profil-berschrift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28"/>
      </w:rPr>
    </w:lvl>
    <w:lvl w:ilvl="1" w:tplc="FB4C2A5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F552EE6"/>
    <w:multiLevelType w:val="hybridMultilevel"/>
    <w:tmpl w:val="F998E934"/>
    <w:lvl w:ilvl="0" w:tplc="252A412C">
      <w:start w:val="1"/>
      <w:numFmt w:val="decimal"/>
      <w:pStyle w:val="Liste4"/>
      <w:lvlText w:val="%1."/>
      <w:lvlJc w:val="left"/>
      <w:pPr>
        <w:tabs>
          <w:tab w:val="num" w:pos="360"/>
        </w:tabs>
        <w:ind w:left="340" w:hanging="340"/>
      </w:pPr>
      <w:rPr>
        <w:rFonts w:ascii="Arial" w:hAnsi="Arial" w:hint="default"/>
        <w:b w:val="0"/>
        <w:i w:val="0"/>
        <w:sz w:val="20"/>
      </w:rPr>
    </w:lvl>
    <w:lvl w:ilvl="1" w:tplc="0407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BF804B5"/>
    <w:multiLevelType w:val="hybridMultilevel"/>
    <w:tmpl w:val="D9EE01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57186F"/>
    <w:multiLevelType w:val="hybridMultilevel"/>
    <w:tmpl w:val="CE6472DA"/>
    <w:lvl w:ilvl="0" w:tplc="D2D024D2">
      <w:start w:val="2"/>
      <w:numFmt w:val="bullet"/>
      <w:pStyle w:val="AufzhlungTabelle1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cs="Times New Roman" w:hint="default"/>
        <w:color w:val="841439"/>
        <w:w w:val="120"/>
        <w:sz w:val="18"/>
        <w:szCs w:val="18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3B4D4A"/>
    <w:multiLevelType w:val="hybridMultilevel"/>
    <w:tmpl w:val="89561DA8"/>
    <w:lvl w:ilvl="0" w:tplc="9B605B4A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3"/>
      </w:pPr>
      <w:rPr>
        <w:rFonts w:ascii="Symbol" w:hAnsi="Symbol" w:hint="default"/>
        <w:u w:color="99336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63A92"/>
    <w:multiLevelType w:val="hybridMultilevel"/>
    <w:tmpl w:val="504E239E"/>
    <w:lvl w:ilvl="0" w:tplc="76D2C30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843F5E"/>
    <w:multiLevelType w:val="hybridMultilevel"/>
    <w:tmpl w:val="92927D3A"/>
    <w:lvl w:ilvl="0" w:tplc="A94E9CC6">
      <w:start w:val="1"/>
      <w:numFmt w:val="decimal"/>
      <w:pStyle w:val="Liste3"/>
      <w:lvlText w:val="%1."/>
      <w:lvlJc w:val="left"/>
      <w:pPr>
        <w:tabs>
          <w:tab w:val="num" w:pos="360"/>
        </w:tabs>
        <w:ind w:left="340" w:hanging="340"/>
      </w:pPr>
      <w:rPr>
        <w:rFonts w:ascii="Arial" w:hAnsi="Arial" w:hint="default"/>
        <w:b w:val="0"/>
        <w:i w:val="0"/>
        <w:sz w:val="20"/>
      </w:rPr>
    </w:lvl>
    <w:lvl w:ilvl="1" w:tplc="C352C64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25200D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A8EDD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6833A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BA476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9987B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AC6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F2C9F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BB3728E"/>
    <w:multiLevelType w:val="hybridMultilevel"/>
    <w:tmpl w:val="DE4C8B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6F6421"/>
    <w:multiLevelType w:val="hybridMultilevel"/>
    <w:tmpl w:val="1D92B49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A920ED9"/>
    <w:multiLevelType w:val="hybridMultilevel"/>
    <w:tmpl w:val="CCD8F302"/>
    <w:lvl w:ilvl="0" w:tplc="1BC6F678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2"/>
  </w:num>
  <w:num w:numId="4">
    <w:abstractNumId w:val="9"/>
  </w:num>
  <w:num w:numId="5">
    <w:abstractNumId w:val="23"/>
  </w:num>
  <w:num w:numId="6">
    <w:abstractNumId w:val="18"/>
  </w:num>
  <w:num w:numId="7">
    <w:abstractNumId w:val="7"/>
  </w:num>
  <w:num w:numId="8">
    <w:abstractNumId w:val="20"/>
  </w:num>
  <w:num w:numId="9">
    <w:abstractNumId w:val="11"/>
  </w:num>
  <w:num w:numId="10">
    <w:abstractNumId w:val="2"/>
  </w:num>
  <w:num w:numId="11">
    <w:abstractNumId w:val="4"/>
  </w:num>
  <w:num w:numId="12">
    <w:abstractNumId w:val="6"/>
  </w:num>
  <w:num w:numId="13">
    <w:abstractNumId w:val="1"/>
  </w:num>
  <w:num w:numId="14">
    <w:abstractNumId w:val="0"/>
  </w:num>
  <w:num w:numId="15">
    <w:abstractNumId w:val="15"/>
  </w:num>
  <w:num w:numId="16">
    <w:abstractNumId w:val="17"/>
  </w:num>
  <w:num w:numId="17">
    <w:abstractNumId w:val="21"/>
  </w:num>
  <w:num w:numId="18">
    <w:abstractNumId w:val="26"/>
  </w:num>
  <w:num w:numId="19">
    <w:abstractNumId w:val="22"/>
  </w:num>
  <w:num w:numId="20">
    <w:abstractNumId w:val="24"/>
  </w:num>
  <w:num w:numId="21">
    <w:abstractNumId w:val="10"/>
  </w:num>
  <w:num w:numId="22">
    <w:abstractNumId w:val="13"/>
  </w:num>
  <w:num w:numId="23">
    <w:abstractNumId w:val="19"/>
  </w:num>
  <w:num w:numId="24">
    <w:abstractNumId w:val="8"/>
  </w:num>
  <w:num w:numId="25">
    <w:abstractNumId w:val="25"/>
  </w:num>
  <w:num w:numId="26">
    <w:abstractNumId w:val="16"/>
  </w:num>
  <w:num w:numId="27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attachedTemplate r:id="rId1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097">
      <o:colormru v:ext="edit" colors="#cf6136,#40404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083"/>
    <w:rsid w:val="00012223"/>
    <w:rsid w:val="000125AF"/>
    <w:rsid w:val="00014FCA"/>
    <w:rsid w:val="00032013"/>
    <w:rsid w:val="000429E1"/>
    <w:rsid w:val="00065719"/>
    <w:rsid w:val="00071FA8"/>
    <w:rsid w:val="000733D7"/>
    <w:rsid w:val="00080020"/>
    <w:rsid w:val="000B5D91"/>
    <w:rsid w:val="000B6496"/>
    <w:rsid w:val="000B69FD"/>
    <w:rsid w:val="000C7811"/>
    <w:rsid w:val="000D739A"/>
    <w:rsid w:val="000E4910"/>
    <w:rsid w:val="000E59BD"/>
    <w:rsid w:val="000E61C6"/>
    <w:rsid w:val="000F1274"/>
    <w:rsid w:val="0010707E"/>
    <w:rsid w:val="00107949"/>
    <w:rsid w:val="00117F96"/>
    <w:rsid w:val="00127382"/>
    <w:rsid w:val="0015257D"/>
    <w:rsid w:val="001539D6"/>
    <w:rsid w:val="00154846"/>
    <w:rsid w:val="0016343D"/>
    <w:rsid w:val="001815BD"/>
    <w:rsid w:val="00183622"/>
    <w:rsid w:val="00190EF1"/>
    <w:rsid w:val="001A407F"/>
    <w:rsid w:val="001D0075"/>
    <w:rsid w:val="001E2001"/>
    <w:rsid w:val="001E5925"/>
    <w:rsid w:val="0020250E"/>
    <w:rsid w:val="00215975"/>
    <w:rsid w:val="00226823"/>
    <w:rsid w:val="002517E1"/>
    <w:rsid w:val="00253374"/>
    <w:rsid w:val="00255C06"/>
    <w:rsid w:val="00263432"/>
    <w:rsid w:val="00264032"/>
    <w:rsid w:val="00264477"/>
    <w:rsid w:val="002673A7"/>
    <w:rsid w:val="00273AB9"/>
    <w:rsid w:val="00280017"/>
    <w:rsid w:val="002A5B09"/>
    <w:rsid w:val="002A6716"/>
    <w:rsid w:val="002B35E7"/>
    <w:rsid w:val="002C74C7"/>
    <w:rsid w:val="002D5780"/>
    <w:rsid w:val="002F49B9"/>
    <w:rsid w:val="00305A9E"/>
    <w:rsid w:val="00311A48"/>
    <w:rsid w:val="00341937"/>
    <w:rsid w:val="00344E26"/>
    <w:rsid w:val="00381366"/>
    <w:rsid w:val="003836AD"/>
    <w:rsid w:val="003A39AD"/>
    <w:rsid w:val="003A7901"/>
    <w:rsid w:val="003B2DBA"/>
    <w:rsid w:val="003B4D99"/>
    <w:rsid w:val="003D1EF7"/>
    <w:rsid w:val="003D3A55"/>
    <w:rsid w:val="003D77CB"/>
    <w:rsid w:val="003F352A"/>
    <w:rsid w:val="003F42D3"/>
    <w:rsid w:val="003F7564"/>
    <w:rsid w:val="004040D8"/>
    <w:rsid w:val="0040416B"/>
    <w:rsid w:val="00430F65"/>
    <w:rsid w:val="004557B3"/>
    <w:rsid w:val="00457D69"/>
    <w:rsid w:val="00477045"/>
    <w:rsid w:val="004779C9"/>
    <w:rsid w:val="00482D01"/>
    <w:rsid w:val="00486382"/>
    <w:rsid w:val="004C42D3"/>
    <w:rsid w:val="004E291D"/>
    <w:rsid w:val="004E3DB1"/>
    <w:rsid w:val="004F2606"/>
    <w:rsid w:val="004F3D1A"/>
    <w:rsid w:val="004F4A67"/>
    <w:rsid w:val="0051295B"/>
    <w:rsid w:val="00516C67"/>
    <w:rsid w:val="00522C33"/>
    <w:rsid w:val="0052610C"/>
    <w:rsid w:val="00526342"/>
    <w:rsid w:val="0053071E"/>
    <w:rsid w:val="00537BE5"/>
    <w:rsid w:val="005419FA"/>
    <w:rsid w:val="00543569"/>
    <w:rsid w:val="00570FCC"/>
    <w:rsid w:val="005901BD"/>
    <w:rsid w:val="00594D33"/>
    <w:rsid w:val="005A5CEB"/>
    <w:rsid w:val="005A5D92"/>
    <w:rsid w:val="005A7907"/>
    <w:rsid w:val="005C106A"/>
    <w:rsid w:val="005C22C8"/>
    <w:rsid w:val="005D1FF4"/>
    <w:rsid w:val="005F16E9"/>
    <w:rsid w:val="00601428"/>
    <w:rsid w:val="00601D37"/>
    <w:rsid w:val="00603B57"/>
    <w:rsid w:val="00614A06"/>
    <w:rsid w:val="00620B29"/>
    <w:rsid w:val="00622375"/>
    <w:rsid w:val="006317D2"/>
    <w:rsid w:val="006350DE"/>
    <w:rsid w:val="00642F93"/>
    <w:rsid w:val="00653E0D"/>
    <w:rsid w:val="00662201"/>
    <w:rsid w:val="00672467"/>
    <w:rsid w:val="0067441C"/>
    <w:rsid w:val="00675ED7"/>
    <w:rsid w:val="00680466"/>
    <w:rsid w:val="006819A3"/>
    <w:rsid w:val="00681F32"/>
    <w:rsid w:val="006915DD"/>
    <w:rsid w:val="006A34E1"/>
    <w:rsid w:val="006A3E33"/>
    <w:rsid w:val="006A4083"/>
    <w:rsid w:val="006A4362"/>
    <w:rsid w:val="006A5364"/>
    <w:rsid w:val="006B3F54"/>
    <w:rsid w:val="006B7790"/>
    <w:rsid w:val="006C0829"/>
    <w:rsid w:val="006C2474"/>
    <w:rsid w:val="006C7E09"/>
    <w:rsid w:val="006D04D9"/>
    <w:rsid w:val="006D6694"/>
    <w:rsid w:val="006D77B5"/>
    <w:rsid w:val="006E5F83"/>
    <w:rsid w:val="006E76AE"/>
    <w:rsid w:val="006F56F6"/>
    <w:rsid w:val="00706BF4"/>
    <w:rsid w:val="00714C3F"/>
    <w:rsid w:val="00715B54"/>
    <w:rsid w:val="00726C67"/>
    <w:rsid w:val="007473A3"/>
    <w:rsid w:val="00752A09"/>
    <w:rsid w:val="0075470B"/>
    <w:rsid w:val="0075721E"/>
    <w:rsid w:val="00784501"/>
    <w:rsid w:val="00790850"/>
    <w:rsid w:val="00792DAD"/>
    <w:rsid w:val="00794CD0"/>
    <w:rsid w:val="007963F6"/>
    <w:rsid w:val="007A37F0"/>
    <w:rsid w:val="007C6BB2"/>
    <w:rsid w:val="007D1EC2"/>
    <w:rsid w:val="007D2AA6"/>
    <w:rsid w:val="007E1772"/>
    <w:rsid w:val="007E3650"/>
    <w:rsid w:val="00842099"/>
    <w:rsid w:val="0085325E"/>
    <w:rsid w:val="008540B1"/>
    <w:rsid w:val="00860098"/>
    <w:rsid w:val="00861BAC"/>
    <w:rsid w:val="00867E79"/>
    <w:rsid w:val="00877FEB"/>
    <w:rsid w:val="0088021C"/>
    <w:rsid w:val="00880CA8"/>
    <w:rsid w:val="00896C03"/>
    <w:rsid w:val="008C31B8"/>
    <w:rsid w:val="008C5263"/>
    <w:rsid w:val="008E4DF9"/>
    <w:rsid w:val="008E5EBC"/>
    <w:rsid w:val="008F5DCB"/>
    <w:rsid w:val="00915191"/>
    <w:rsid w:val="00916EA2"/>
    <w:rsid w:val="00927D74"/>
    <w:rsid w:val="00932238"/>
    <w:rsid w:val="0095140B"/>
    <w:rsid w:val="00953684"/>
    <w:rsid w:val="009607E5"/>
    <w:rsid w:val="009631D2"/>
    <w:rsid w:val="009716E5"/>
    <w:rsid w:val="00976538"/>
    <w:rsid w:val="00985CD4"/>
    <w:rsid w:val="009A58ED"/>
    <w:rsid w:val="009B3363"/>
    <w:rsid w:val="009E59D3"/>
    <w:rsid w:val="009F00BE"/>
    <w:rsid w:val="009F3645"/>
    <w:rsid w:val="009F52A6"/>
    <w:rsid w:val="00A0244B"/>
    <w:rsid w:val="00A026A3"/>
    <w:rsid w:val="00A07648"/>
    <w:rsid w:val="00A21C11"/>
    <w:rsid w:val="00A2680F"/>
    <w:rsid w:val="00A27FF1"/>
    <w:rsid w:val="00A31A1F"/>
    <w:rsid w:val="00A3698E"/>
    <w:rsid w:val="00A54A88"/>
    <w:rsid w:val="00A55B3D"/>
    <w:rsid w:val="00A60369"/>
    <w:rsid w:val="00A7253F"/>
    <w:rsid w:val="00A73F83"/>
    <w:rsid w:val="00A779DF"/>
    <w:rsid w:val="00A84EF8"/>
    <w:rsid w:val="00A93E5E"/>
    <w:rsid w:val="00AA6CC2"/>
    <w:rsid w:val="00AB32BC"/>
    <w:rsid w:val="00AD7708"/>
    <w:rsid w:val="00AE3807"/>
    <w:rsid w:val="00AF6E67"/>
    <w:rsid w:val="00B26D12"/>
    <w:rsid w:val="00B35E0E"/>
    <w:rsid w:val="00B61391"/>
    <w:rsid w:val="00B614C0"/>
    <w:rsid w:val="00B63EC9"/>
    <w:rsid w:val="00B64FB5"/>
    <w:rsid w:val="00B73015"/>
    <w:rsid w:val="00B95F91"/>
    <w:rsid w:val="00BA76F5"/>
    <w:rsid w:val="00BC54D2"/>
    <w:rsid w:val="00BC62D9"/>
    <w:rsid w:val="00BE558C"/>
    <w:rsid w:val="00BE7CF6"/>
    <w:rsid w:val="00BF242C"/>
    <w:rsid w:val="00C00735"/>
    <w:rsid w:val="00C0512A"/>
    <w:rsid w:val="00C1412B"/>
    <w:rsid w:val="00C1464A"/>
    <w:rsid w:val="00C202FE"/>
    <w:rsid w:val="00C222A7"/>
    <w:rsid w:val="00C3687A"/>
    <w:rsid w:val="00C4358D"/>
    <w:rsid w:val="00C876F0"/>
    <w:rsid w:val="00CA041A"/>
    <w:rsid w:val="00CA7B86"/>
    <w:rsid w:val="00CB053E"/>
    <w:rsid w:val="00CB674C"/>
    <w:rsid w:val="00CC3657"/>
    <w:rsid w:val="00CD6049"/>
    <w:rsid w:val="00CF5BF7"/>
    <w:rsid w:val="00D02C52"/>
    <w:rsid w:val="00D17611"/>
    <w:rsid w:val="00D416B6"/>
    <w:rsid w:val="00D64B6F"/>
    <w:rsid w:val="00D848F5"/>
    <w:rsid w:val="00D900CA"/>
    <w:rsid w:val="00D96E3E"/>
    <w:rsid w:val="00DA6EDB"/>
    <w:rsid w:val="00DB04B2"/>
    <w:rsid w:val="00DB358E"/>
    <w:rsid w:val="00DB44CB"/>
    <w:rsid w:val="00DB6480"/>
    <w:rsid w:val="00DC7B3F"/>
    <w:rsid w:val="00DE1935"/>
    <w:rsid w:val="00DE1FE1"/>
    <w:rsid w:val="00DE48D0"/>
    <w:rsid w:val="00DF11D1"/>
    <w:rsid w:val="00E0684E"/>
    <w:rsid w:val="00E10400"/>
    <w:rsid w:val="00E13C97"/>
    <w:rsid w:val="00E50687"/>
    <w:rsid w:val="00E95760"/>
    <w:rsid w:val="00E96C35"/>
    <w:rsid w:val="00EA2C74"/>
    <w:rsid w:val="00EA3B2C"/>
    <w:rsid w:val="00EB377A"/>
    <w:rsid w:val="00EB6323"/>
    <w:rsid w:val="00EB67A3"/>
    <w:rsid w:val="00EC1AD7"/>
    <w:rsid w:val="00ED37E0"/>
    <w:rsid w:val="00EE5914"/>
    <w:rsid w:val="00EF28DB"/>
    <w:rsid w:val="00EF5656"/>
    <w:rsid w:val="00EF7B97"/>
    <w:rsid w:val="00F0668B"/>
    <w:rsid w:val="00F10338"/>
    <w:rsid w:val="00F137DA"/>
    <w:rsid w:val="00F319A2"/>
    <w:rsid w:val="00F6139C"/>
    <w:rsid w:val="00F76219"/>
    <w:rsid w:val="00F76CD7"/>
    <w:rsid w:val="00F83A27"/>
    <w:rsid w:val="00F90FAD"/>
    <w:rsid w:val="00FC7B62"/>
    <w:rsid w:val="00FE4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>
      <o:colormru v:ext="edit" colors="#cf6136,#404040"/>
    </o:shapedefaults>
    <o:shapelayout v:ext="edit">
      <o:idmap v:ext="edit" data="1"/>
    </o:shapelayout>
  </w:shapeDefaults>
  <w:decimalSymbol w:val=","/>
  <w:listSeparator w:val=";"/>
  <w14:docId w14:val="53DB0252"/>
  <w14:defaultImageDpi w14:val="300"/>
  <w15:docId w15:val="{01CF8577-E48B-4D8C-8789-9193177AB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/>
    <w:lsdException w:name="Intense Emphasis" w:uiPriority="66"/>
    <w:lsdException w:name="Subtle Reference" w:uiPriority="67"/>
    <w:lsdException w:name="Intense Reference" w:uiPriority="68"/>
    <w:lsdException w:name="Book Title" w:uiPriority="69"/>
    <w:lsdException w:name="Bibliography" w:semiHidden="1" w:uiPriority="70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utoRedefine/>
    <w:qFormat/>
    <w:rsid w:val="00CC3657"/>
    <w:pPr>
      <w:widowControl w:val="0"/>
      <w:tabs>
        <w:tab w:val="left" w:pos="873"/>
      </w:tabs>
      <w:suppressAutoHyphens/>
      <w:snapToGrid w:val="0"/>
      <w:spacing w:before="40" w:after="120" w:line="276" w:lineRule="auto"/>
    </w:pPr>
    <w:rPr>
      <w:rFonts w:ascii="Arial Narrow" w:hAnsi="Arial Narrow" w:cs="Arial"/>
      <w:noProof/>
      <w:sz w:val="22"/>
      <w:szCs w:val="22"/>
      <w:lang w:val="de-DE" w:eastAsia="de-DE"/>
    </w:rPr>
  </w:style>
  <w:style w:type="paragraph" w:styleId="berschrift1">
    <w:name w:val="heading 1"/>
    <w:basedOn w:val="Standard"/>
    <w:next w:val="Standard"/>
    <w:qFormat/>
    <w:rsid w:val="009607E5"/>
    <w:pPr>
      <w:keepNext/>
      <w:pageBreakBefore/>
      <w:numPr>
        <w:numId w:val="15"/>
      </w:numPr>
      <w:spacing w:before="240" w:after="240"/>
      <w:ind w:left="737" w:hanging="737"/>
      <w:outlineLvl w:val="0"/>
    </w:pPr>
    <w:rPr>
      <w:b/>
      <w:bCs/>
      <w:kern w:val="32"/>
      <w:sz w:val="36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9607E5"/>
    <w:pPr>
      <w:keepNext/>
      <w:numPr>
        <w:ilvl w:val="1"/>
        <w:numId w:val="15"/>
      </w:numPr>
      <w:spacing w:before="240" w:after="240"/>
      <w:ind w:left="737" w:hanging="737"/>
      <w:outlineLvl w:val="1"/>
    </w:pPr>
    <w:rPr>
      <w:b/>
      <w:bCs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9607E5"/>
    <w:pPr>
      <w:keepNext/>
      <w:numPr>
        <w:ilvl w:val="2"/>
        <w:numId w:val="15"/>
      </w:numPr>
      <w:spacing w:before="240" w:after="240"/>
      <w:ind w:left="737" w:hanging="737"/>
      <w:outlineLvl w:val="2"/>
    </w:pPr>
    <w:rPr>
      <w:b/>
      <w:bCs/>
      <w:sz w:val="24"/>
      <w:szCs w:val="26"/>
    </w:rPr>
  </w:style>
  <w:style w:type="paragraph" w:styleId="berschrift4">
    <w:name w:val="heading 4"/>
    <w:basedOn w:val="Standard"/>
    <w:next w:val="Standard"/>
    <w:link w:val="berschrift4Zchn"/>
    <w:qFormat/>
    <w:rsid w:val="00E95760"/>
    <w:pPr>
      <w:keepNext/>
      <w:numPr>
        <w:ilvl w:val="3"/>
        <w:numId w:val="15"/>
      </w:numPr>
      <w:tabs>
        <w:tab w:val="left" w:pos="1191"/>
      </w:tabs>
      <w:spacing w:before="240" w:after="240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rsid w:val="00E95760"/>
    <w:pPr>
      <w:numPr>
        <w:ilvl w:val="4"/>
        <w:numId w:val="15"/>
      </w:numPr>
      <w:tabs>
        <w:tab w:val="left" w:pos="1191"/>
      </w:tabs>
      <w:spacing w:before="240" w:after="60"/>
      <w:outlineLvl w:val="4"/>
    </w:pPr>
    <w:rPr>
      <w:b/>
      <w:bCs/>
      <w:iCs/>
      <w:szCs w:val="26"/>
    </w:rPr>
  </w:style>
  <w:style w:type="paragraph" w:styleId="berschrift6">
    <w:name w:val="heading 6"/>
    <w:basedOn w:val="Standard"/>
    <w:next w:val="Standard"/>
    <w:rsid w:val="00E95760"/>
    <w:pPr>
      <w:numPr>
        <w:ilvl w:val="5"/>
        <w:numId w:val="15"/>
      </w:numPr>
      <w:tabs>
        <w:tab w:val="left" w:pos="1191"/>
      </w:tabs>
      <w:spacing w:before="240" w:after="60"/>
      <w:outlineLvl w:val="5"/>
    </w:pPr>
    <w:rPr>
      <w:b/>
      <w:bCs/>
    </w:rPr>
  </w:style>
  <w:style w:type="paragraph" w:styleId="berschrift7">
    <w:name w:val="heading 7"/>
    <w:basedOn w:val="Standard"/>
    <w:next w:val="Standard"/>
    <w:rsid w:val="00E95760"/>
    <w:pPr>
      <w:numPr>
        <w:ilvl w:val="6"/>
        <w:numId w:val="15"/>
      </w:numPr>
      <w:tabs>
        <w:tab w:val="left" w:pos="1588"/>
      </w:tabs>
      <w:spacing w:before="240" w:after="60"/>
      <w:outlineLvl w:val="6"/>
    </w:pPr>
    <w:rPr>
      <w:b/>
      <w:szCs w:val="24"/>
    </w:rPr>
  </w:style>
  <w:style w:type="paragraph" w:styleId="berschrift8">
    <w:name w:val="heading 8"/>
    <w:basedOn w:val="Standard"/>
    <w:next w:val="Standard"/>
    <w:rsid w:val="00E95760"/>
    <w:pPr>
      <w:numPr>
        <w:ilvl w:val="7"/>
        <w:numId w:val="15"/>
      </w:numPr>
      <w:tabs>
        <w:tab w:val="left" w:pos="1588"/>
      </w:tabs>
      <w:spacing w:before="240" w:after="60"/>
      <w:outlineLvl w:val="7"/>
    </w:pPr>
    <w:rPr>
      <w:iCs/>
      <w:szCs w:val="24"/>
    </w:rPr>
  </w:style>
  <w:style w:type="paragraph" w:styleId="berschrift9">
    <w:name w:val="heading 9"/>
    <w:basedOn w:val="Standard"/>
    <w:next w:val="Standard"/>
    <w:rsid w:val="00E95760"/>
    <w:pPr>
      <w:numPr>
        <w:ilvl w:val="8"/>
        <w:numId w:val="15"/>
      </w:numPr>
      <w:tabs>
        <w:tab w:val="left" w:pos="1588"/>
      </w:tabs>
      <w:spacing w:before="240" w:after="6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ispielkastenCourier">
    <w:name w:val="Beispielkasten Courier"/>
    <w:basedOn w:val="Standard"/>
    <w:qFormat/>
    <w:rsid w:val="002C74C7"/>
    <w:pPr>
      <w:pBdr>
        <w:top w:val="single" w:sz="4" w:space="1" w:color="404040"/>
        <w:left w:val="single" w:sz="4" w:space="4" w:color="404040"/>
        <w:bottom w:val="single" w:sz="4" w:space="1" w:color="404040"/>
        <w:right w:val="single" w:sz="4" w:space="4" w:color="404040"/>
      </w:pBdr>
      <w:shd w:val="clear" w:color="auto" w:fill="CBCBCB"/>
    </w:pPr>
    <w:rPr>
      <w:rFonts w:ascii="Courier" w:hAnsi="Courier"/>
      <w:sz w:val="18"/>
    </w:rPr>
  </w:style>
  <w:style w:type="paragraph" w:styleId="Fu-Endnotenberschrift">
    <w:name w:val="Note Heading"/>
    <w:basedOn w:val="Standard"/>
    <w:next w:val="Standard"/>
    <w:rsid w:val="002C74C7"/>
    <w:rPr>
      <w:color w:val="404040"/>
    </w:rPr>
  </w:style>
  <w:style w:type="paragraph" w:styleId="Unterschrift">
    <w:name w:val="Signature"/>
    <w:basedOn w:val="Standard"/>
    <w:rsid w:val="002C74C7"/>
    <w:pPr>
      <w:ind w:left="4252"/>
    </w:pPr>
  </w:style>
  <w:style w:type="paragraph" w:customStyle="1" w:styleId="BeispielkastenCourierfett">
    <w:name w:val="Beispielkasten Courier fett"/>
    <w:basedOn w:val="BeispielkastenCourier"/>
    <w:rsid w:val="00EF5656"/>
    <w:rPr>
      <w:b/>
    </w:rPr>
  </w:style>
  <w:style w:type="character" w:customStyle="1" w:styleId="StandardfettZchn">
    <w:name w:val="Standard fett Zchn"/>
    <w:link w:val="Standardfett"/>
    <w:rsid w:val="00EF28DB"/>
    <w:rPr>
      <w:rFonts w:ascii="Arial" w:hAnsi="Arial"/>
      <w:b/>
    </w:rPr>
  </w:style>
  <w:style w:type="paragraph" w:styleId="Funotentext">
    <w:name w:val="footnote text"/>
    <w:basedOn w:val="Standard"/>
    <w:semiHidden/>
    <w:rsid w:val="002C74C7"/>
    <w:pPr>
      <w:spacing w:line="280" w:lineRule="atLeast"/>
    </w:pPr>
    <w:rPr>
      <w:color w:val="404040"/>
      <w:sz w:val="16"/>
    </w:rPr>
  </w:style>
  <w:style w:type="paragraph" w:styleId="Sprechblasentext">
    <w:name w:val="Balloon Text"/>
    <w:basedOn w:val="Standard"/>
    <w:link w:val="SprechblasentextZchn"/>
    <w:rsid w:val="00D17611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link w:val="Sprechblasentext"/>
    <w:rsid w:val="00D17611"/>
    <w:rPr>
      <w:rFonts w:ascii="Lucida Grande" w:hAnsi="Lucida Grande" w:cs="Lucida Grande"/>
      <w:sz w:val="18"/>
      <w:szCs w:val="18"/>
    </w:rPr>
  </w:style>
  <w:style w:type="character" w:styleId="Fett">
    <w:name w:val="Strong"/>
    <w:qFormat/>
    <w:rsid w:val="00CD6049"/>
    <w:rPr>
      <w:rFonts w:asciiTheme="minorHAnsi" w:hAnsiTheme="minorHAnsi"/>
      <w:b/>
      <w:bCs/>
      <w:color w:val="841439"/>
      <w:sz w:val="20"/>
    </w:rPr>
  </w:style>
  <w:style w:type="paragraph" w:styleId="Datum">
    <w:name w:val="Date"/>
    <w:basedOn w:val="Standard"/>
    <w:next w:val="Standard"/>
    <w:link w:val="DatumZchn"/>
    <w:rsid w:val="00516C67"/>
  </w:style>
  <w:style w:type="character" w:customStyle="1" w:styleId="DatumZchn">
    <w:name w:val="Datum Zchn"/>
    <w:link w:val="Datum"/>
    <w:rsid w:val="00516C67"/>
    <w:rPr>
      <w:rFonts w:ascii="Arial" w:hAnsi="Arial"/>
    </w:rPr>
  </w:style>
  <w:style w:type="paragraph" w:styleId="Aufzhlungszeichen2">
    <w:name w:val="List Bullet 2"/>
    <w:basedOn w:val="Standard"/>
    <w:qFormat/>
    <w:rsid w:val="00B95F91"/>
    <w:pPr>
      <w:numPr>
        <w:numId w:val="2"/>
      </w:numPr>
      <w:contextualSpacing/>
    </w:pPr>
  </w:style>
  <w:style w:type="paragraph" w:styleId="Aufzhlungszeichen">
    <w:name w:val="List Bullet"/>
    <w:basedOn w:val="Standard"/>
    <w:qFormat/>
    <w:rsid w:val="00B95F91"/>
    <w:pPr>
      <w:numPr>
        <w:numId w:val="1"/>
      </w:numPr>
      <w:contextualSpacing/>
    </w:pPr>
  </w:style>
  <w:style w:type="paragraph" w:customStyle="1" w:styleId="TitelDeckblatt">
    <w:name w:val="Titel Deckblatt"/>
    <w:basedOn w:val="Standard"/>
    <w:autoRedefine/>
    <w:rsid w:val="00726C67"/>
    <w:pPr>
      <w:spacing w:line="340" w:lineRule="atLeast"/>
    </w:pPr>
    <w:rPr>
      <w:b/>
      <w:bCs/>
      <w:color w:val="841439"/>
      <w:sz w:val="48"/>
    </w:rPr>
  </w:style>
  <w:style w:type="paragraph" w:customStyle="1" w:styleId="UntertitelDeckblatt">
    <w:name w:val="Untertitel Deckblatt"/>
    <w:basedOn w:val="Standard"/>
    <w:autoRedefine/>
    <w:rsid w:val="00726C67"/>
    <w:pPr>
      <w:spacing w:line="340" w:lineRule="atLeast"/>
    </w:pPr>
    <w:rPr>
      <w:bCs/>
      <w:sz w:val="28"/>
    </w:rPr>
  </w:style>
  <w:style w:type="paragraph" w:customStyle="1" w:styleId="Dokumenttyp">
    <w:name w:val="Dokumenttyp"/>
    <w:basedOn w:val="Standard"/>
    <w:autoRedefine/>
    <w:rsid w:val="000B69FD"/>
    <w:pPr>
      <w:spacing w:line="340" w:lineRule="atLeast"/>
    </w:pPr>
    <w:rPr>
      <w:b/>
      <w:bCs/>
      <w:sz w:val="56"/>
    </w:rPr>
  </w:style>
  <w:style w:type="paragraph" w:customStyle="1" w:styleId="DokumenttypUntertitel">
    <w:name w:val="Dokumenttyp Untertitel"/>
    <w:basedOn w:val="Dokumenttyp"/>
    <w:autoRedefine/>
    <w:rsid w:val="002C74C7"/>
    <w:rPr>
      <w:sz w:val="28"/>
    </w:rPr>
  </w:style>
  <w:style w:type="paragraph" w:customStyle="1" w:styleId="DeckblattUntertitel">
    <w:name w:val="Deckblatt Untertitel"/>
    <w:basedOn w:val="Standard"/>
    <w:autoRedefine/>
    <w:rsid w:val="007D2AA6"/>
    <w:pPr>
      <w:spacing w:line="340" w:lineRule="atLeast"/>
    </w:pPr>
    <w:rPr>
      <w:bCs/>
      <w:sz w:val="28"/>
    </w:rPr>
  </w:style>
  <w:style w:type="paragraph" w:customStyle="1" w:styleId="DeckblattTitel">
    <w:name w:val="Deckblatt Titel"/>
    <w:basedOn w:val="Standard"/>
    <w:rsid w:val="007D2AA6"/>
    <w:rPr>
      <w:b/>
      <w:color w:val="841439"/>
      <w:sz w:val="48"/>
    </w:rPr>
  </w:style>
  <w:style w:type="paragraph" w:styleId="Verzeichnis3">
    <w:name w:val="toc 3"/>
    <w:basedOn w:val="Standard"/>
    <w:next w:val="Standard"/>
    <w:uiPriority w:val="39"/>
    <w:rsid w:val="00603B57"/>
    <w:pPr>
      <w:tabs>
        <w:tab w:val="left" w:pos="1134"/>
        <w:tab w:val="left" w:pos="9072"/>
      </w:tabs>
    </w:pPr>
    <w:rPr>
      <w:iCs/>
      <w:szCs w:val="24"/>
    </w:rPr>
  </w:style>
  <w:style w:type="paragraph" w:customStyle="1" w:styleId="Standardfett">
    <w:name w:val="Standard fett"/>
    <w:basedOn w:val="Standard"/>
    <w:link w:val="StandardfettZchn"/>
    <w:rsid w:val="00EF28DB"/>
    <w:rPr>
      <w:b/>
    </w:rPr>
  </w:style>
  <w:style w:type="paragraph" w:styleId="Verzeichnis2">
    <w:name w:val="toc 2"/>
    <w:basedOn w:val="Standard"/>
    <w:next w:val="Standard"/>
    <w:uiPriority w:val="39"/>
    <w:rsid w:val="00603B57"/>
    <w:pPr>
      <w:tabs>
        <w:tab w:val="left" w:pos="1134"/>
        <w:tab w:val="left" w:pos="9072"/>
      </w:tabs>
    </w:pPr>
    <w:rPr>
      <w:iCs/>
      <w:szCs w:val="24"/>
    </w:rPr>
  </w:style>
  <w:style w:type="character" w:styleId="Hyperlink">
    <w:name w:val="Hyperlink"/>
    <w:uiPriority w:val="99"/>
    <w:rsid w:val="000B69FD"/>
    <w:rPr>
      <w:rFonts w:ascii="Arial" w:hAnsi="Arial"/>
      <w:b w:val="0"/>
      <w:color w:val="60A3BC"/>
      <w:u w:val="single"/>
    </w:rPr>
  </w:style>
  <w:style w:type="paragraph" w:styleId="Verzeichnis1">
    <w:name w:val="toc 1"/>
    <w:basedOn w:val="Standard"/>
    <w:next w:val="Standard"/>
    <w:uiPriority w:val="39"/>
    <w:rsid w:val="00603B57"/>
    <w:pPr>
      <w:tabs>
        <w:tab w:val="left" w:pos="1134"/>
        <w:tab w:val="left" w:pos="9072"/>
      </w:tabs>
      <w:spacing w:before="240"/>
    </w:pPr>
    <w:rPr>
      <w:b/>
      <w:bCs/>
      <w:sz w:val="24"/>
      <w:szCs w:val="24"/>
    </w:rPr>
  </w:style>
  <w:style w:type="paragraph" w:styleId="Verzeichnis4">
    <w:name w:val="toc 4"/>
    <w:basedOn w:val="Standard"/>
    <w:next w:val="Standard"/>
    <w:uiPriority w:val="39"/>
    <w:rsid w:val="00603B57"/>
    <w:pPr>
      <w:tabs>
        <w:tab w:val="left" w:pos="1134"/>
        <w:tab w:val="left" w:pos="9072"/>
      </w:tabs>
    </w:pPr>
    <w:rPr>
      <w:szCs w:val="24"/>
    </w:rPr>
  </w:style>
  <w:style w:type="paragraph" w:styleId="Kopfzeile">
    <w:name w:val="header"/>
    <w:basedOn w:val="Standard"/>
    <w:link w:val="KopfzeileZchn"/>
    <w:uiPriority w:val="99"/>
    <w:rsid w:val="000B69FD"/>
    <w:pPr>
      <w:tabs>
        <w:tab w:val="center" w:pos="4536"/>
        <w:tab w:val="right" w:pos="9072"/>
      </w:tabs>
    </w:pPr>
    <w:rPr>
      <w:color w:val="841439"/>
    </w:rPr>
  </w:style>
  <w:style w:type="paragraph" w:styleId="Fuzeile">
    <w:name w:val="footer"/>
    <w:basedOn w:val="Standard"/>
    <w:rsid w:val="00B63EC9"/>
    <w:pPr>
      <w:tabs>
        <w:tab w:val="center" w:pos="4536"/>
        <w:tab w:val="center" w:pos="4678"/>
        <w:tab w:val="right" w:pos="9072"/>
      </w:tabs>
    </w:pPr>
    <w:rPr>
      <w:color w:val="404040"/>
      <w:sz w:val="16"/>
    </w:rPr>
  </w:style>
  <w:style w:type="character" w:styleId="Seitenzahl">
    <w:name w:val="page number"/>
    <w:rsid w:val="00B63EC9"/>
    <w:rPr>
      <w:rFonts w:ascii="Arial" w:hAnsi="Arial"/>
      <w:color w:val="404040"/>
      <w:sz w:val="16"/>
    </w:rPr>
  </w:style>
  <w:style w:type="paragraph" w:styleId="E-Mail-Signatur">
    <w:name w:val="E-mail Signature"/>
    <w:basedOn w:val="Standard"/>
  </w:style>
  <w:style w:type="paragraph" w:styleId="Liste">
    <w:name w:val="List"/>
    <w:basedOn w:val="Standard"/>
    <w:rsid w:val="00D900CA"/>
    <w:pPr>
      <w:numPr>
        <w:numId w:val="3"/>
      </w:numPr>
    </w:pPr>
  </w:style>
  <w:style w:type="paragraph" w:styleId="Liste2">
    <w:name w:val="List 2"/>
    <w:basedOn w:val="Standard"/>
    <w:rsid w:val="00D900CA"/>
    <w:pPr>
      <w:numPr>
        <w:numId w:val="4"/>
      </w:numPr>
    </w:pPr>
  </w:style>
  <w:style w:type="paragraph" w:styleId="Liste3">
    <w:name w:val="List 3"/>
    <w:basedOn w:val="Standard"/>
    <w:rsid w:val="00D900CA"/>
    <w:pPr>
      <w:numPr>
        <w:numId w:val="5"/>
      </w:numPr>
    </w:pPr>
  </w:style>
  <w:style w:type="paragraph" w:styleId="Liste4">
    <w:name w:val="List 4"/>
    <w:basedOn w:val="Standard"/>
    <w:rsid w:val="00D900CA"/>
    <w:pPr>
      <w:numPr>
        <w:numId w:val="6"/>
      </w:numPr>
    </w:pPr>
  </w:style>
  <w:style w:type="paragraph" w:styleId="Liste5">
    <w:name w:val="List 5"/>
    <w:basedOn w:val="Standard"/>
    <w:rsid w:val="00D900CA"/>
    <w:pPr>
      <w:numPr>
        <w:numId w:val="7"/>
      </w:numPr>
    </w:pPr>
  </w:style>
  <w:style w:type="paragraph" w:customStyle="1" w:styleId="Tabelle">
    <w:name w:val="Tabelle"/>
    <w:basedOn w:val="Standard"/>
    <w:rsid w:val="002C74C7"/>
    <w:pPr>
      <w:spacing w:before="60" w:after="60"/>
    </w:pPr>
    <w:rPr>
      <w:bCs/>
      <w:sz w:val="18"/>
    </w:rPr>
  </w:style>
  <w:style w:type="paragraph" w:styleId="Verzeichnis5">
    <w:name w:val="toc 5"/>
    <w:basedOn w:val="Standard"/>
    <w:next w:val="Standard"/>
    <w:semiHidden/>
    <w:rsid w:val="000E4910"/>
    <w:pPr>
      <w:tabs>
        <w:tab w:val="left" w:pos="1134"/>
        <w:tab w:val="left" w:pos="8505"/>
      </w:tabs>
    </w:pPr>
    <w:rPr>
      <w:szCs w:val="24"/>
    </w:rPr>
  </w:style>
  <w:style w:type="paragraph" w:styleId="Beschriftung">
    <w:name w:val="caption"/>
    <w:basedOn w:val="Standard"/>
    <w:next w:val="Standard"/>
    <w:link w:val="BeschriftungZchn"/>
    <w:qFormat/>
    <w:rsid w:val="00E95760"/>
    <w:pPr>
      <w:spacing w:before="60" w:after="60"/>
    </w:pPr>
    <w:rPr>
      <w:bCs/>
      <w:color w:val="404040"/>
      <w:sz w:val="16"/>
    </w:rPr>
  </w:style>
  <w:style w:type="paragraph" w:styleId="Verzeichnis6">
    <w:name w:val="toc 6"/>
    <w:basedOn w:val="Standard"/>
    <w:next w:val="Standard"/>
    <w:semiHidden/>
    <w:rsid w:val="000E4910"/>
    <w:pPr>
      <w:tabs>
        <w:tab w:val="left" w:pos="1134"/>
        <w:tab w:val="left" w:pos="8505"/>
      </w:tabs>
    </w:pPr>
    <w:rPr>
      <w:szCs w:val="24"/>
    </w:rPr>
  </w:style>
  <w:style w:type="paragraph" w:styleId="Verzeichnis7">
    <w:name w:val="toc 7"/>
    <w:basedOn w:val="Standard"/>
    <w:next w:val="Standard"/>
    <w:autoRedefine/>
    <w:semiHidden/>
    <w:rsid w:val="000E4910"/>
    <w:rPr>
      <w:szCs w:val="24"/>
    </w:rPr>
  </w:style>
  <w:style w:type="paragraph" w:styleId="Verzeichnis8">
    <w:name w:val="toc 8"/>
    <w:basedOn w:val="Standard"/>
    <w:next w:val="Standard"/>
    <w:semiHidden/>
    <w:rsid w:val="000E4910"/>
    <w:pPr>
      <w:tabs>
        <w:tab w:val="left" w:pos="1134"/>
        <w:tab w:val="left" w:pos="8505"/>
      </w:tabs>
    </w:pPr>
    <w:rPr>
      <w:szCs w:val="24"/>
    </w:rPr>
  </w:style>
  <w:style w:type="paragraph" w:styleId="Verzeichnis9">
    <w:name w:val="toc 9"/>
    <w:basedOn w:val="Standard"/>
    <w:next w:val="Standard"/>
    <w:autoRedefine/>
    <w:semiHidden/>
    <w:rsid w:val="000E4910"/>
    <w:rPr>
      <w:szCs w:val="24"/>
    </w:rPr>
  </w:style>
  <w:style w:type="paragraph" w:styleId="Aufzhlungszeichen3">
    <w:name w:val="List Bullet 3"/>
    <w:basedOn w:val="Standard"/>
    <w:rsid w:val="00B95F91"/>
    <w:pPr>
      <w:numPr>
        <w:numId w:val="10"/>
      </w:numPr>
      <w:contextualSpacing/>
    </w:pPr>
  </w:style>
  <w:style w:type="paragraph" w:styleId="Listenfortsetzung2">
    <w:name w:val="List Continue 2"/>
    <w:basedOn w:val="Standard"/>
    <w:rsid w:val="0040416B"/>
    <w:pPr>
      <w:ind w:left="566"/>
      <w:contextualSpacing/>
    </w:pPr>
  </w:style>
  <w:style w:type="paragraph" w:styleId="Textkrper">
    <w:name w:val="Body Text"/>
    <w:basedOn w:val="Standard"/>
    <w:link w:val="TextkrperZchn"/>
    <w:rsid w:val="0040416B"/>
  </w:style>
  <w:style w:type="paragraph" w:customStyle="1" w:styleId="AufzhlungTabelle1">
    <w:name w:val="AufzählungTabelle1"/>
    <w:basedOn w:val="Standard"/>
    <w:rsid w:val="00D900CA"/>
    <w:pPr>
      <w:numPr>
        <w:numId w:val="8"/>
      </w:numPr>
    </w:pPr>
    <w:rPr>
      <w:sz w:val="18"/>
    </w:rPr>
  </w:style>
  <w:style w:type="character" w:customStyle="1" w:styleId="TextkrperZchn">
    <w:name w:val="Textkörper Zchn"/>
    <w:link w:val="Textkrper"/>
    <w:rsid w:val="0040416B"/>
    <w:rPr>
      <w:rFonts w:ascii="Arial" w:hAnsi="Arial"/>
    </w:rPr>
  </w:style>
  <w:style w:type="paragraph" w:customStyle="1" w:styleId="FormatvorlageTabelleFett">
    <w:name w:val="Formatvorlage Tabelle + Fett"/>
    <w:basedOn w:val="Tabelle"/>
    <w:pPr>
      <w:pBdr>
        <w:between w:val="single" w:sz="12" w:space="1" w:color="076BB2"/>
      </w:pBdr>
    </w:pPr>
    <w:rPr>
      <w:b/>
      <w:bCs w:val="0"/>
    </w:rPr>
  </w:style>
  <w:style w:type="paragraph" w:customStyle="1" w:styleId="Betreffzeile">
    <w:name w:val="Betreffzeile"/>
    <w:basedOn w:val="Standard"/>
    <w:rsid w:val="0040416B"/>
  </w:style>
  <w:style w:type="paragraph" w:customStyle="1" w:styleId="FormatvorlageDeckblattTitelRot">
    <w:name w:val="Formatvorlage Deckblatt Titel + Rot"/>
    <w:basedOn w:val="DeckblattTitel"/>
    <w:rsid w:val="002C74C7"/>
  </w:style>
  <w:style w:type="table" w:styleId="Tabellenraster">
    <w:name w:val="Table Grid"/>
    <w:basedOn w:val="NormaleTabelle"/>
    <w:rsid w:val="006819A3"/>
    <w:pPr>
      <w:spacing w:before="120" w:after="120"/>
    </w:pPr>
    <w:rPr>
      <w:rFonts w:ascii="Arial" w:hAnsi="Arial"/>
      <w:sz w:val="18"/>
    </w:rPr>
    <w:tblPr>
      <w:tblBorders>
        <w:top w:val="single" w:sz="4" w:space="0" w:color="404040"/>
        <w:left w:val="single" w:sz="4" w:space="0" w:color="404040"/>
        <w:bottom w:val="single" w:sz="4" w:space="0" w:color="404040"/>
        <w:right w:val="single" w:sz="4" w:space="0" w:color="404040"/>
        <w:insideH w:val="single" w:sz="4" w:space="0" w:color="404040"/>
        <w:insideV w:val="single" w:sz="4" w:space="0" w:color="404040"/>
      </w:tblBorders>
    </w:tblPr>
    <w:tblStylePr w:type="firstRow">
      <w:rPr>
        <w:rFonts w:asciiTheme="minorHAnsi" w:hAnsiTheme="minorHAnsi"/>
        <w:b/>
        <w:color w:val="auto"/>
        <w:sz w:val="20"/>
      </w:rPr>
      <w:tblPr/>
      <w:trPr>
        <w:tblHeader/>
      </w:trPr>
      <w:tcPr>
        <w:tcBorders>
          <w:bottom w:val="single" w:sz="24" w:space="0" w:color="841439"/>
        </w:tcBorders>
        <w:shd w:val="clear" w:color="auto" w:fill="CCCCCC"/>
      </w:tcPr>
    </w:tblStylePr>
    <w:tblStylePr w:type="lastRow">
      <w:rPr>
        <w:rFonts w:asciiTheme="minorHAnsi" w:hAnsiTheme="minorHAnsi"/>
        <w:sz w:val="18"/>
      </w:rPr>
      <w:tblPr/>
      <w:tcPr>
        <w:tcBorders>
          <w:top w:val="single" w:sz="12" w:space="0" w:color="841439" w:themeColor="accent2"/>
        </w:tcBorders>
        <w:shd w:val="clear" w:color="auto" w:fill="F2F2F2"/>
      </w:tcPr>
    </w:tblStylePr>
    <w:tblStylePr w:type="firstCol">
      <w:rPr>
        <w:b/>
        <w:sz w:val="20"/>
      </w:rPr>
      <w:tblPr/>
      <w:tcPr>
        <w:tcBorders>
          <w:right w:val="single" w:sz="24" w:space="0" w:color="800000"/>
        </w:tcBorders>
        <w:shd w:val="clear" w:color="auto" w:fill="D9D9D9"/>
      </w:tcPr>
    </w:tblStylePr>
    <w:tblStylePr w:type="lastCol">
      <w:tblPr/>
      <w:tcPr>
        <w:tcBorders>
          <w:left w:val="nil"/>
          <w:right w:val="single" w:sz="8" w:space="0" w:color="auto"/>
        </w:tcBorders>
        <w:shd w:val="clear" w:color="auto" w:fill="F4F4F4" w:themeFill="background2" w:themeFillTint="33"/>
      </w:tcPr>
    </w:tblStylePr>
  </w:style>
  <w:style w:type="paragraph" w:styleId="Listennummer">
    <w:name w:val="List Number"/>
    <w:basedOn w:val="Standard"/>
    <w:rsid w:val="00D900CA"/>
    <w:pPr>
      <w:numPr>
        <w:numId w:val="11"/>
      </w:numPr>
      <w:contextualSpacing/>
    </w:pPr>
  </w:style>
  <w:style w:type="character" w:customStyle="1" w:styleId="BeschriftungZchn">
    <w:name w:val="Beschriftung Zchn"/>
    <w:link w:val="Beschriftung"/>
    <w:rsid w:val="00E95760"/>
    <w:rPr>
      <w:rFonts w:ascii="Arial" w:hAnsi="Arial"/>
      <w:bCs/>
      <w:color w:val="404040"/>
      <w:sz w:val="16"/>
    </w:rPr>
  </w:style>
  <w:style w:type="numbering" w:customStyle="1" w:styleId="Aufzhlung">
    <w:name w:val="Aufzählung"/>
    <w:basedOn w:val="KeineListe"/>
    <w:rsid w:val="00D900CA"/>
    <w:pPr>
      <w:numPr>
        <w:numId w:val="9"/>
      </w:numPr>
    </w:pPr>
  </w:style>
  <w:style w:type="table" w:customStyle="1" w:styleId="Gitternetztabelle1hellAkzent11">
    <w:name w:val="Gitternetztabelle 1 hell  – Akzent 11"/>
    <w:basedOn w:val="NormaleTabelle"/>
    <w:uiPriority w:val="46"/>
    <w:rsid w:val="006E5F83"/>
    <w:tblPr>
      <w:tblStyleRowBandSize w:val="1"/>
      <w:tblStyleColBandSize w:val="1"/>
      <w:tblBorders>
        <w:top w:val="single" w:sz="4" w:space="0" w:color="BFDAE4" w:themeColor="accent1" w:themeTint="66"/>
        <w:left w:val="single" w:sz="4" w:space="0" w:color="BFDAE4" w:themeColor="accent1" w:themeTint="66"/>
        <w:bottom w:val="single" w:sz="4" w:space="0" w:color="BFDAE4" w:themeColor="accent1" w:themeTint="66"/>
        <w:right w:val="single" w:sz="4" w:space="0" w:color="BFDAE4" w:themeColor="accent1" w:themeTint="66"/>
        <w:insideH w:val="single" w:sz="4" w:space="0" w:color="BFDAE4" w:themeColor="accent1" w:themeTint="66"/>
        <w:insideV w:val="single" w:sz="4" w:space="0" w:color="BFDA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FC7D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C7D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styleId="1ai">
    <w:name w:val="Outline List 1"/>
    <w:basedOn w:val="KeineListe"/>
    <w:rsid w:val="00D900CA"/>
    <w:pPr>
      <w:numPr>
        <w:numId w:val="12"/>
      </w:numPr>
    </w:pPr>
  </w:style>
  <w:style w:type="paragraph" w:styleId="Aufzhlungszeichen4">
    <w:name w:val="List Bullet 4"/>
    <w:basedOn w:val="Standard"/>
    <w:rsid w:val="00B95F91"/>
    <w:pPr>
      <w:numPr>
        <w:numId w:val="13"/>
      </w:numPr>
      <w:contextualSpacing/>
    </w:pPr>
  </w:style>
  <w:style w:type="character" w:customStyle="1" w:styleId="berschrift4Zchn">
    <w:name w:val="Überschrift 4 Zchn"/>
    <w:link w:val="berschrift4"/>
    <w:rsid w:val="00E95760"/>
    <w:rPr>
      <w:rFonts w:ascii="Arial Narrow" w:hAnsi="Arial Narrow" w:cs="Arial"/>
      <w:b/>
      <w:bCs/>
      <w:noProof/>
      <w:sz w:val="22"/>
      <w:szCs w:val="28"/>
      <w:lang w:val="en-GB" w:eastAsia="de-DE"/>
    </w:rPr>
  </w:style>
  <w:style w:type="paragraph" w:styleId="Aufzhlungszeichen5">
    <w:name w:val="List Bullet 5"/>
    <w:basedOn w:val="Standard"/>
    <w:rsid w:val="00B95F91"/>
    <w:pPr>
      <w:numPr>
        <w:numId w:val="14"/>
      </w:numPr>
      <w:contextualSpacing/>
    </w:pPr>
  </w:style>
  <w:style w:type="paragraph" w:customStyle="1" w:styleId="Erklrung">
    <w:name w:val="Erklärung"/>
    <w:basedOn w:val="Standard"/>
    <w:next w:val="Standard"/>
    <w:qFormat/>
    <w:rsid w:val="00E95760"/>
    <w:rPr>
      <w:i/>
      <w:color w:val="60A3BC"/>
    </w:rPr>
  </w:style>
  <w:style w:type="character" w:customStyle="1" w:styleId="berschrift2Zchn">
    <w:name w:val="Überschrift 2 Zchn"/>
    <w:link w:val="berschrift2"/>
    <w:rsid w:val="009607E5"/>
    <w:rPr>
      <w:rFonts w:ascii="Arial Narrow" w:hAnsi="Arial Narrow" w:cs="Arial"/>
      <w:b/>
      <w:bCs/>
      <w:iCs/>
      <w:noProof/>
      <w:sz w:val="28"/>
      <w:szCs w:val="28"/>
      <w:lang w:val="en-GB" w:eastAsia="de-DE"/>
    </w:rPr>
  </w:style>
  <w:style w:type="character" w:customStyle="1" w:styleId="berschrift3Zchn">
    <w:name w:val="Überschrift 3 Zchn"/>
    <w:link w:val="berschrift3"/>
    <w:rsid w:val="009607E5"/>
    <w:rPr>
      <w:rFonts w:ascii="Arial Narrow" w:hAnsi="Arial Narrow" w:cs="Arial"/>
      <w:b/>
      <w:bCs/>
      <w:noProof/>
      <w:sz w:val="24"/>
      <w:szCs w:val="26"/>
      <w:lang w:val="en-GB" w:eastAsia="de-DE"/>
    </w:rPr>
  </w:style>
  <w:style w:type="paragraph" w:customStyle="1" w:styleId="FarbigeListe-Akzent11">
    <w:name w:val="Farbige Liste - Akzent 11"/>
    <w:basedOn w:val="Standard"/>
    <w:uiPriority w:val="72"/>
    <w:rsid w:val="00E95760"/>
    <w:pPr>
      <w:ind w:left="708"/>
    </w:pPr>
  </w:style>
  <w:style w:type="paragraph" w:styleId="Inhaltsverzeichnisberschrift">
    <w:name w:val="TOC Heading"/>
    <w:basedOn w:val="berschrift1"/>
    <w:next w:val="Standard"/>
    <w:uiPriority w:val="39"/>
    <w:unhideWhenUsed/>
    <w:rsid w:val="001815BD"/>
    <w:pPr>
      <w:keepLines/>
      <w:pageBreakBefore w:val="0"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F7D95" w:themeColor="accent1" w:themeShade="BF"/>
      <w:kern w:val="0"/>
      <w:sz w:val="32"/>
      <w:lang w:val="en-US" w:eastAsia="en-US"/>
    </w:rPr>
  </w:style>
  <w:style w:type="paragraph" w:customStyle="1" w:styleId="Profil">
    <w:name w:val="Profil"/>
    <w:basedOn w:val="Standard"/>
    <w:link w:val="ProfilZchn"/>
    <w:rsid w:val="006A4083"/>
    <w:pPr>
      <w:spacing w:after="240"/>
    </w:pPr>
    <w:rPr>
      <w:noProof w:val="0"/>
      <w:sz w:val="20"/>
      <w:szCs w:val="20"/>
    </w:rPr>
  </w:style>
  <w:style w:type="paragraph" w:customStyle="1" w:styleId="Profil-Titel">
    <w:name w:val="Profil-Titel"/>
    <w:basedOn w:val="berschrift1"/>
    <w:autoRedefine/>
    <w:rsid w:val="000733D7"/>
    <w:pPr>
      <w:pageBreakBefore w:val="0"/>
      <w:numPr>
        <w:numId w:val="0"/>
      </w:numPr>
      <w:spacing w:after="0" w:line="360" w:lineRule="auto"/>
      <w:jc w:val="center"/>
    </w:pPr>
    <w:rPr>
      <w:bCs w:val="0"/>
      <w:kern w:val="28"/>
      <w:sz w:val="40"/>
      <w:szCs w:val="40"/>
    </w:rPr>
  </w:style>
  <w:style w:type="paragraph" w:customStyle="1" w:styleId="Profil-leer">
    <w:name w:val="Profil-leer"/>
    <w:basedOn w:val="Standard"/>
    <w:autoRedefine/>
    <w:rsid w:val="000733D7"/>
    <w:pPr>
      <w:jc w:val="center"/>
    </w:pPr>
    <w:rPr>
      <w:sz w:val="24"/>
      <w:szCs w:val="24"/>
    </w:rPr>
  </w:style>
  <w:style w:type="paragraph" w:customStyle="1" w:styleId="Profil-Level1">
    <w:name w:val="Profil-Level1"/>
    <w:basedOn w:val="Profil"/>
    <w:rsid w:val="006A4083"/>
    <w:pPr>
      <w:spacing w:after="120"/>
    </w:pPr>
    <w:rPr>
      <w:b/>
      <w:sz w:val="24"/>
    </w:rPr>
  </w:style>
  <w:style w:type="paragraph" w:customStyle="1" w:styleId="Profil-berschrift">
    <w:name w:val="Profil-Überschrift"/>
    <w:basedOn w:val="Profil-leer"/>
    <w:autoRedefine/>
    <w:rsid w:val="00CC3657"/>
    <w:pPr>
      <w:numPr>
        <w:numId w:val="16"/>
      </w:numPr>
      <w:spacing w:before="120"/>
      <w:jc w:val="both"/>
    </w:pPr>
    <w:rPr>
      <w:b/>
      <w:bCs/>
      <w:sz w:val="32"/>
      <w:szCs w:val="32"/>
      <w:lang w:eastAsia="en-US"/>
    </w:rPr>
  </w:style>
  <w:style w:type="paragraph" w:customStyle="1" w:styleId="Profil-Leaf">
    <w:name w:val="Profil-Leaf"/>
    <w:basedOn w:val="Standard"/>
    <w:link w:val="Profil-LeafZchn"/>
    <w:rsid w:val="006A4083"/>
    <w:rPr>
      <w:sz w:val="24"/>
    </w:rPr>
  </w:style>
  <w:style w:type="paragraph" w:customStyle="1" w:styleId="Profil-Leaf-List">
    <w:name w:val="Profil-Leaf-List"/>
    <w:basedOn w:val="Profil-Leaf"/>
    <w:uiPriority w:val="99"/>
    <w:rsid w:val="006A4083"/>
    <w:pPr>
      <w:tabs>
        <w:tab w:val="left" w:pos="284"/>
      </w:tabs>
      <w:spacing w:after="0"/>
    </w:pPr>
  </w:style>
  <w:style w:type="character" w:customStyle="1" w:styleId="ProfilZchn">
    <w:name w:val="Profil Zchn"/>
    <w:link w:val="Profil"/>
    <w:locked/>
    <w:rsid w:val="006A4083"/>
    <w:rPr>
      <w:rFonts w:ascii="Arial Narrow" w:hAnsi="Arial Narrow" w:cs="Arial"/>
      <w:lang w:val="en-GB" w:eastAsia="de-DE"/>
    </w:rPr>
  </w:style>
  <w:style w:type="paragraph" w:customStyle="1" w:styleId="Profil-Grad">
    <w:name w:val="Profil-Grad"/>
    <w:basedOn w:val="Profil-Titel"/>
    <w:autoRedefine/>
    <w:rsid w:val="00860098"/>
    <w:pPr>
      <w:spacing w:before="0"/>
    </w:pPr>
    <w:rPr>
      <w:rFonts w:cs="Times New Roman"/>
      <w:b w:val="0"/>
      <w:noProof w:val="0"/>
      <w:sz w:val="32"/>
      <w:szCs w:val="20"/>
    </w:rPr>
  </w:style>
  <w:style w:type="paragraph" w:customStyle="1" w:styleId="Profil-Level3">
    <w:name w:val="Profil-Level3"/>
    <w:basedOn w:val="Profil"/>
    <w:rsid w:val="00860098"/>
    <w:pPr>
      <w:spacing w:after="120"/>
    </w:pPr>
    <w:rPr>
      <w:rFonts w:cs="Times New Roman"/>
      <w:sz w:val="24"/>
      <w:u w:val="single"/>
    </w:rPr>
  </w:style>
  <w:style w:type="paragraph" w:customStyle="1" w:styleId="Profil-Level4">
    <w:name w:val="Profil-Level4"/>
    <w:basedOn w:val="Profil"/>
    <w:rsid w:val="00860098"/>
    <w:pPr>
      <w:spacing w:after="120"/>
    </w:pPr>
    <w:rPr>
      <w:rFonts w:cs="Times New Roman"/>
      <w:i/>
      <w:sz w:val="24"/>
    </w:rPr>
  </w:style>
  <w:style w:type="paragraph" w:customStyle="1" w:styleId="Profil-Ausbildung">
    <w:name w:val="Profil-Ausbildung"/>
    <w:basedOn w:val="Profil"/>
    <w:rsid w:val="00860098"/>
    <w:pPr>
      <w:spacing w:after="0"/>
    </w:pPr>
    <w:rPr>
      <w:rFonts w:cs="Times New Roman"/>
      <w:sz w:val="24"/>
    </w:rPr>
  </w:style>
  <w:style w:type="paragraph" w:customStyle="1" w:styleId="CV-Aufzhlung">
    <w:name w:val="CV-Aufzählung"/>
    <w:basedOn w:val="Profil-Leaf"/>
    <w:link w:val="CV-AufzhlungZchn"/>
    <w:autoRedefine/>
    <w:qFormat/>
    <w:rsid w:val="00860098"/>
    <w:pPr>
      <w:numPr>
        <w:numId w:val="22"/>
      </w:numPr>
      <w:spacing w:after="0"/>
      <w:ind w:left="357" w:hanging="357"/>
    </w:pPr>
  </w:style>
  <w:style w:type="character" w:customStyle="1" w:styleId="Profil-LeafZchn">
    <w:name w:val="Profil-Leaf Zchn"/>
    <w:basedOn w:val="Absatz-Standardschriftart"/>
    <w:link w:val="Profil-Leaf"/>
    <w:rsid w:val="00860098"/>
    <w:rPr>
      <w:rFonts w:ascii="Arial Narrow" w:hAnsi="Arial Narrow" w:cs="Arial"/>
      <w:noProof/>
      <w:sz w:val="24"/>
      <w:szCs w:val="22"/>
      <w:lang w:val="en-GB" w:eastAsia="de-DE"/>
    </w:rPr>
  </w:style>
  <w:style w:type="character" w:customStyle="1" w:styleId="CV-AufzhlungZchn">
    <w:name w:val="CV-Aufzählung Zchn"/>
    <w:basedOn w:val="Profil-LeafZchn"/>
    <w:link w:val="CV-Aufzhlung"/>
    <w:rsid w:val="00860098"/>
    <w:rPr>
      <w:rFonts w:ascii="Arial Narrow" w:hAnsi="Arial Narrow" w:cs="Arial"/>
      <w:noProof/>
      <w:sz w:val="24"/>
      <w:szCs w:val="22"/>
      <w:lang w:val="de-DE" w:eastAsia="de-DE"/>
    </w:rPr>
  </w:style>
  <w:style w:type="character" w:customStyle="1" w:styleId="KopfzeileZchn">
    <w:name w:val="Kopfzeile Zchn"/>
    <w:basedOn w:val="Absatz-Standardschriftart"/>
    <w:link w:val="Kopfzeile"/>
    <w:uiPriority w:val="99"/>
    <w:rsid w:val="00430F65"/>
    <w:rPr>
      <w:rFonts w:ascii="Arial Narrow" w:hAnsi="Arial Narrow" w:cs="Arial"/>
      <w:noProof/>
      <w:color w:val="841439"/>
      <w:sz w:val="22"/>
      <w:szCs w:val="22"/>
      <w:lang w:val="en-GB" w:eastAsia="de-DE"/>
    </w:rPr>
  </w:style>
  <w:style w:type="paragraph" w:customStyle="1" w:styleId="Profil-Level2">
    <w:name w:val="Profil-Level2"/>
    <w:basedOn w:val="Profil"/>
    <w:rsid w:val="00CB674C"/>
    <w:pPr>
      <w:spacing w:after="120"/>
    </w:pPr>
    <w:rPr>
      <w:rFonts w:cs="Times New Roman"/>
      <w:b/>
      <w:sz w:val="24"/>
    </w:rPr>
  </w:style>
  <w:style w:type="character" w:styleId="Kommentarzeichen">
    <w:name w:val="annotation reference"/>
    <w:basedOn w:val="Absatz-Standardschriftart"/>
    <w:semiHidden/>
    <w:unhideWhenUsed/>
    <w:rsid w:val="00255C06"/>
    <w:rPr>
      <w:sz w:val="16"/>
      <w:szCs w:val="16"/>
    </w:rPr>
  </w:style>
  <w:style w:type="paragraph" w:styleId="Kommentartext">
    <w:name w:val="annotation text"/>
    <w:basedOn w:val="Standard"/>
    <w:link w:val="KommentartextZchn"/>
    <w:semiHidden/>
    <w:unhideWhenUsed/>
    <w:rsid w:val="00255C06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255C06"/>
    <w:rPr>
      <w:rFonts w:ascii="Arial Narrow" w:hAnsi="Arial Narrow" w:cs="Arial"/>
      <w:noProof/>
      <w:lang w:val="en-GB" w:eastAsia="de-DE"/>
    </w:r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255C0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255C06"/>
    <w:rPr>
      <w:rFonts w:ascii="Arial Narrow" w:hAnsi="Arial Narrow" w:cs="Arial"/>
      <w:b/>
      <w:bCs/>
      <w:noProof/>
      <w:lang w:val="en-GB" w:eastAsia="de-DE"/>
    </w:rPr>
  </w:style>
  <w:style w:type="paragraph" w:customStyle="1" w:styleId="Bullett0">
    <w:name w:val="Bullett0"/>
    <w:basedOn w:val="Standard"/>
    <w:rsid w:val="000733D7"/>
    <w:rPr>
      <w:rFonts w:ascii="Arial" w:hAnsi="Arial" w:cs="Times New Roman"/>
      <w:szCs w:val="24"/>
    </w:rPr>
  </w:style>
  <w:style w:type="paragraph" w:styleId="Listenabsatz">
    <w:name w:val="List Paragraph"/>
    <w:basedOn w:val="Standard"/>
    <w:uiPriority w:val="34"/>
    <w:qFormat/>
    <w:rsid w:val="00482D01"/>
    <w:pPr>
      <w:spacing w:line="336" w:lineRule="auto"/>
      <w:ind w:left="720"/>
      <w:contextualSpacing/>
    </w:pPr>
    <w:rPr>
      <w:b/>
      <w:noProof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hieles\AppData\Roaming\Microsoft\Templates\msg_Doku\Doku-ohne-Deckblatt.dotx" TargetMode="External"/></Relationships>
</file>

<file path=word/theme/theme1.xml><?xml version="1.0" encoding="utf-8"?>
<a:theme xmlns:a="http://schemas.openxmlformats.org/drawingml/2006/main" name="Office Theme">
  <a:themeElements>
    <a:clrScheme name="msg systems">
      <a:dk1>
        <a:srgbClr val="000000"/>
      </a:dk1>
      <a:lt1>
        <a:srgbClr val="FFFFFF"/>
      </a:lt1>
      <a:dk2>
        <a:srgbClr val="3F3F3F"/>
      </a:dk2>
      <a:lt2>
        <a:srgbClr val="CBCBCB"/>
      </a:lt2>
      <a:accent1>
        <a:srgbClr val="60A3BC"/>
      </a:accent1>
      <a:accent2>
        <a:srgbClr val="841439"/>
      </a:accent2>
      <a:accent3>
        <a:srgbClr val="1E4A35"/>
      </a:accent3>
      <a:accent4>
        <a:srgbClr val="8EA499"/>
      </a:accent4>
      <a:accent5>
        <a:srgbClr val="D08B01"/>
      </a:accent5>
      <a:accent6>
        <a:srgbClr val="E8B380"/>
      </a:accent6>
      <a:hlink>
        <a:srgbClr val="60A3BC"/>
      </a:hlink>
      <a:folHlink>
        <a:srgbClr val="60A3BC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sg_Klassifizierung xmlns="1dd69248-66f9-453d-8211-ae5ae34a4b30">internal</msg_Klassifizierung>
    <msg_Status xmlns="1dd69248-66f9-453d-8211-ae5ae34a4b30">draft</msg_Status>
    <msg_Firma xmlns="1dd69248-66f9-453d-8211-ae5ae34a4b30">msg systems ag</msg_Firma>
    <msg_Version xmlns="1dd69248-66f9-453d-8211-ae5ae34a4b30">0.1</msg_Version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80A25-1861-4B58-B448-309F9FCE4FA9}">
  <ds:schemaRefs>
    <ds:schemaRef ds:uri="http://schemas.microsoft.com/office/2006/metadata/properties"/>
    <ds:schemaRef ds:uri="http://schemas.microsoft.com/office/infopath/2007/PartnerControls"/>
    <ds:schemaRef ds:uri="1dd69248-66f9-453d-8211-ae5ae34a4b30"/>
  </ds:schemaRefs>
</ds:datastoreItem>
</file>

<file path=customXml/itemProps2.xml><?xml version="1.0" encoding="utf-8"?>
<ds:datastoreItem xmlns:ds="http://schemas.openxmlformats.org/officeDocument/2006/customXml" ds:itemID="{956B7CAE-84EC-4DCD-94FA-334816AAF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Doku-ohne-Deckblatt.dotx</Template>
  <TotalTime>0</TotalTime>
  <Pages>15</Pages>
  <Words>1351</Words>
  <Characters>11901</Characters>
  <Application>Microsoft Office Word</Application>
  <DocSecurity>0</DocSecurity>
  <Lines>99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 1-seitig ohne Deckblatt</vt:lpstr>
    </vt:vector>
  </TitlesOfParts>
  <Company>msg systems ag</Company>
  <LinksUpToDate>false</LinksUpToDate>
  <CharactersWithSpaces>13226</CharactersWithSpaces>
  <SharedDoc>false</SharedDoc>
  <HyperlinkBase/>
  <HLinks>
    <vt:vector size="18" baseType="variant">
      <vt:variant>
        <vt:i4>7209072</vt:i4>
      </vt:variant>
      <vt:variant>
        <vt:i4>25984</vt:i4>
      </vt:variant>
      <vt:variant>
        <vt:i4>1026</vt:i4>
      </vt:variant>
      <vt:variant>
        <vt:i4>1</vt:i4>
      </vt:variant>
      <vt:variant>
        <vt:lpwstr>logo_msg_final</vt:lpwstr>
      </vt:variant>
      <vt:variant>
        <vt:lpwstr/>
      </vt:variant>
      <vt:variant>
        <vt:i4>7209072</vt:i4>
      </vt:variant>
      <vt:variant>
        <vt:i4>25987</vt:i4>
      </vt:variant>
      <vt:variant>
        <vt:i4>1027</vt:i4>
      </vt:variant>
      <vt:variant>
        <vt:i4>1</vt:i4>
      </vt:variant>
      <vt:variant>
        <vt:lpwstr>logo_msg_final</vt:lpwstr>
      </vt:variant>
      <vt:variant>
        <vt:lpwstr/>
      </vt:variant>
      <vt:variant>
        <vt:i4>3932209</vt:i4>
      </vt:variant>
      <vt:variant>
        <vt:i4>-1</vt:i4>
      </vt:variant>
      <vt:variant>
        <vt:i4>2073</vt:i4>
      </vt:variant>
      <vt:variant>
        <vt:i4>1</vt:i4>
      </vt:variant>
      <vt:variant>
        <vt:lpwstr>2013-03-26_Deckblatt_final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 1-seitig ohne Deckblatt</dc:title>
  <dc:creator>Saskia Schiele</dc:creator>
  <cp:lastModifiedBy>Michael Biermann</cp:lastModifiedBy>
  <cp:revision>3</cp:revision>
  <cp:lastPrinted>2017-10-27T14:46:00Z</cp:lastPrinted>
  <dcterms:created xsi:type="dcterms:W3CDTF">2018-04-12T10:11:00Z</dcterms:created>
  <dcterms:modified xsi:type="dcterms:W3CDTF">2018-04-12T10:14:00Z</dcterms:modified>
</cp:coreProperties>
</file>